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F963C1" w14:textId="1D7C6C9F" w:rsidR="00321FFF" w:rsidRDefault="00321FFF" w:rsidP="00321FFF"/>
    <w:p w14:paraId="495FCA0E" w14:textId="7AD7610F" w:rsidR="00AD48B4" w:rsidRDefault="00AD48B4" w:rsidP="00321FFF"/>
    <w:p w14:paraId="700BF4E9" w14:textId="77777777" w:rsidR="00AD48B4" w:rsidRDefault="00AD48B4" w:rsidP="00AD48B4"/>
    <w:p w14:paraId="15BF7047" w14:textId="77777777" w:rsidR="00AD48B4" w:rsidRDefault="00AD48B4" w:rsidP="00AD48B4">
      <w:r>
        <w:rPr>
          <w:rFonts w:hint="eastAsia"/>
        </w:rPr>
        <w:t>腾讯</w:t>
      </w:r>
    </w:p>
    <w:p w14:paraId="6C432157" w14:textId="77777777" w:rsidR="00AD48B4" w:rsidRDefault="00AD48B4" w:rsidP="00AD48B4">
      <w:r>
        <w:rPr>
          <w:rFonts w:hint="eastAsia"/>
        </w:rPr>
        <w:t>非头部，最高</w:t>
      </w:r>
      <w:r>
        <w:t xml:space="preserve"> 80w </w:t>
      </w:r>
    </w:p>
    <w:p w14:paraId="666306BB" w14:textId="77777777" w:rsidR="00AD48B4" w:rsidRDefault="00AD48B4" w:rsidP="00AD48B4">
      <w:r>
        <w:t>60w</w:t>
      </w:r>
    </w:p>
    <w:p w14:paraId="00062528" w14:textId="77777777" w:rsidR="00AD48B4" w:rsidRDefault="00AD48B4" w:rsidP="00AD48B4">
      <w:r>
        <w:t>70w</w:t>
      </w:r>
    </w:p>
    <w:p w14:paraId="06CC0E41" w14:textId="77777777" w:rsidR="00AD48B4" w:rsidRDefault="00AD48B4" w:rsidP="00AD48B4">
      <w:proofErr w:type="spellStart"/>
      <w:r>
        <w:t>ssp</w:t>
      </w:r>
      <w:proofErr w:type="spellEnd"/>
    </w:p>
    <w:p w14:paraId="5D4B9939" w14:textId="77777777" w:rsidR="00AD48B4" w:rsidRDefault="00AD48B4" w:rsidP="00AD48B4"/>
    <w:p w14:paraId="3841FD63" w14:textId="77777777" w:rsidR="00AD48B4" w:rsidRDefault="00AD48B4" w:rsidP="00AD48B4">
      <w:r>
        <w:rPr>
          <w:rFonts w:hint="eastAsia"/>
        </w:rPr>
        <w:t>存储、数据库</w:t>
      </w:r>
      <w:r>
        <w:t>TDSQL</w:t>
      </w:r>
    </w:p>
    <w:p w14:paraId="56A292E2" w14:textId="77777777" w:rsidR="00AD48B4" w:rsidRDefault="00AD48B4" w:rsidP="00AD48B4"/>
    <w:p w14:paraId="35E9D2BA" w14:textId="77777777" w:rsidR="00AD48B4" w:rsidRDefault="00AD48B4" w:rsidP="00AD48B4">
      <w:r>
        <w:rPr>
          <w:rFonts w:hint="eastAsia"/>
        </w:rPr>
        <w:t>数据库、存储</w:t>
      </w:r>
    </w:p>
    <w:p w14:paraId="6645EF40" w14:textId="77777777" w:rsidR="00AD48B4" w:rsidRDefault="00AD48B4" w:rsidP="00AD48B4">
      <w:r>
        <w:rPr>
          <w:rFonts w:hint="eastAsia"/>
        </w:rPr>
        <w:t>推理、训练、算法</w:t>
      </w:r>
    </w:p>
    <w:p w14:paraId="23F8679B" w14:textId="77777777" w:rsidR="00AD48B4" w:rsidRDefault="00AD48B4" w:rsidP="00AD48B4"/>
    <w:p w14:paraId="0BAB7ABB" w14:textId="77777777" w:rsidR="00AD48B4" w:rsidRDefault="00AD48B4" w:rsidP="00AD48B4">
      <w:proofErr w:type="gramStart"/>
      <w:r>
        <w:rPr>
          <w:rFonts w:hint="eastAsia"/>
        </w:rPr>
        <w:t>腾讯低</w:t>
      </w:r>
      <w:proofErr w:type="gramEnd"/>
    </w:p>
    <w:p w14:paraId="4C900E1B" w14:textId="77777777" w:rsidR="00AD48B4" w:rsidRDefault="00AD48B4" w:rsidP="00AD48B4"/>
    <w:p w14:paraId="4D7A0829" w14:textId="77777777" w:rsidR="00AD48B4" w:rsidRDefault="00AD48B4" w:rsidP="00AD48B4"/>
    <w:p w14:paraId="5D97EB61" w14:textId="77777777" w:rsidR="00AD48B4" w:rsidRDefault="00AD48B4" w:rsidP="00AD48B4"/>
    <w:p w14:paraId="282DC3F4" w14:textId="77777777" w:rsidR="00AD48B4" w:rsidRDefault="00AD48B4" w:rsidP="00AD48B4">
      <w:r>
        <w:rPr>
          <w:rFonts w:hint="eastAsia"/>
        </w:rPr>
        <w:t>其他厂</w:t>
      </w:r>
    </w:p>
    <w:p w14:paraId="7EC327B3" w14:textId="77777777" w:rsidR="00AD48B4" w:rsidRDefault="00AD48B4" w:rsidP="00AD48B4">
      <w:r>
        <w:rPr>
          <w:rFonts w:hint="eastAsia"/>
        </w:rPr>
        <w:t>字节</w:t>
      </w:r>
    </w:p>
    <w:p w14:paraId="1FD709D9" w14:textId="77777777" w:rsidR="00AD48B4" w:rsidRDefault="00AD48B4" w:rsidP="00AD48B4">
      <w:r>
        <w:t>1年实习，</w:t>
      </w:r>
    </w:p>
    <w:p w14:paraId="17A17B36" w14:textId="77777777" w:rsidR="00AD48B4" w:rsidRDefault="00AD48B4" w:rsidP="00AD48B4">
      <w:r>
        <w:t>Base 50w</w:t>
      </w:r>
    </w:p>
    <w:p w14:paraId="290094FE" w14:textId="77777777" w:rsidR="00AD48B4" w:rsidRDefault="00AD48B4" w:rsidP="00AD48B4">
      <w:r>
        <w:t>16*</w:t>
      </w:r>
      <w:proofErr w:type="spellStart"/>
      <w:r>
        <w:t>xxk</w:t>
      </w:r>
      <w:proofErr w:type="spellEnd"/>
    </w:p>
    <w:p w14:paraId="1660ADF7" w14:textId="77777777" w:rsidR="00AD48B4" w:rsidRDefault="00AD48B4" w:rsidP="00AD48B4"/>
    <w:p w14:paraId="15FEA078" w14:textId="77777777" w:rsidR="00AD48B4" w:rsidRDefault="00AD48B4" w:rsidP="00AD48B4">
      <w:r>
        <w:rPr>
          <w:rFonts w:hint="eastAsia"/>
        </w:rPr>
        <w:t>字节</w:t>
      </w:r>
    </w:p>
    <w:p w14:paraId="645ED6DC" w14:textId="77777777" w:rsidR="00AD48B4" w:rsidRDefault="00AD48B4" w:rsidP="00AD48B4">
      <w:r>
        <w:rPr>
          <w:rFonts w:hint="eastAsia"/>
        </w:rPr>
        <w:t>没</w:t>
      </w:r>
      <w:r>
        <w:t>paper</w:t>
      </w:r>
    </w:p>
    <w:p w14:paraId="2565A9C3" w14:textId="77777777" w:rsidR="00AD48B4" w:rsidRDefault="00AD48B4" w:rsidP="00AD48B4">
      <w:proofErr w:type="spellStart"/>
      <w:r>
        <w:t>ssp</w:t>
      </w:r>
      <w:proofErr w:type="spellEnd"/>
    </w:p>
    <w:p w14:paraId="482E70A3" w14:textId="77777777" w:rsidR="00AD48B4" w:rsidRDefault="00AD48B4" w:rsidP="00AD48B4"/>
    <w:p w14:paraId="38A3EC0A" w14:textId="77777777" w:rsidR="00AD48B4" w:rsidRDefault="00AD48B4" w:rsidP="00AD48B4"/>
    <w:p w14:paraId="03A318C6" w14:textId="77777777" w:rsidR="00AD48B4" w:rsidRDefault="00AD48B4" w:rsidP="00AD48B4">
      <w:r>
        <w:rPr>
          <w:rFonts w:hint="eastAsia"/>
        </w:rPr>
        <w:t>直接实习</w:t>
      </w:r>
    </w:p>
    <w:p w14:paraId="22FA0EF1" w14:textId="77777777" w:rsidR="00AD48B4" w:rsidRDefault="00AD48B4" w:rsidP="00AD48B4"/>
    <w:p w14:paraId="6E1BF110" w14:textId="77777777" w:rsidR="00AD48B4" w:rsidRDefault="00AD48B4" w:rsidP="00AD48B4"/>
    <w:p w14:paraId="40FBF7E3" w14:textId="77777777" w:rsidR="00AD48B4" w:rsidRDefault="00AD48B4" w:rsidP="00AD48B4">
      <w:r>
        <w:t xml:space="preserve">Infra </w:t>
      </w:r>
    </w:p>
    <w:p w14:paraId="1D6189B9" w14:textId="77777777" w:rsidR="00AD48B4" w:rsidRDefault="00AD48B4" w:rsidP="00AD48B4">
      <w:r>
        <w:rPr>
          <w:rFonts w:hint="eastAsia"/>
        </w:rPr>
        <w:t>大模型</w:t>
      </w:r>
      <w:r>
        <w:t xml:space="preserve"> 推理 训练</w:t>
      </w:r>
    </w:p>
    <w:p w14:paraId="41ED31E8" w14:textId="77777777" w:rsidR="00AD48B4" w:rsidRDefault="00AD48B4" w:rsidP="00AD48B4">
      <w:r>
        <w:rPr>
          <w:rFonts w:hint="eastAsia"/>
        </w:rPr>
        <w:t>普通层，计算读懂</w:t>
      </w:r>
    </w:p>
    <w:p w14:paraId="43A077DC" w14:textId="77777777" w:rsidR="00AD48B4" w:rsidRDefault="00AD48B4" w:rsidP="00AD48B4"/>
    <w:p w14:paraId="7E22FFF2" w14:textId="77777777" w:rsidR="00AD48B4" w:rsidRDefault="00AD48B4" w:rsidP="00AD48B4">
      <w:r>
        <w:rPr>
          <w:rFonts w:hint="eastAsia"/>
        </w:rPr>
        <w:t>性能，</w:t>
      </w:r>
      <w:r>
        <w:t>C++，CUDA</w:t>
      </w:r>
    </w:p>
    <w:p w14:paraId="1FC1DCA1" w14:textId="77777777" w:rsidR="00AD48B4" w:rsidRDefault="00AD48B4" w:rsidP="00AD48B4">
      <w:r>
        <w:rPr>
          <w:rFonts w:hint="eastAsia"/>
        </w:rPr>
        <w:t>计算逻辑</w:t>
      </w:r>
    </w:p>
    <w:p w14:paraId="6B39CDC0" w14:textId="77777777" w:rsidR="00AD48B4" w:rsidRDefault="00AD48B4" w:rsidP="00AD48B4"/>
    <w:p w14:paraId="2397209C" w14:textId="77777777" w:rsidR="00AD48B4" w:rsidRDefault="00AD48B4" w:rsidP="00AD48B4"/>
    <w:p w14:paraId="77CABCD6" w14:textId="77777777" w:rsidR="00AD48B4" w:rsidRDefault="00AD48B4" w:rsidP="00AD48B4">
      <w:r>
        <w:rPr>
          <w:rFonts w:hint="eastAsia"/>
        </w:rPr>
        <w:t>数据库</w:t>
      </w:r>
      <w:r>
        <w:t xml:space="preserve"> 存储 </w:t>
      </w:r>
    </w:p>
    <w:p w14:paraId="37BB587A" w14:textId="77777777" w:rsidR="00AD48B4" w:rsidRDefault="00AD48B4" w:rsidP="00AD48B4">
      <w:r>
        <w:rPr>
          <w:rFonts w:hint="eastAsia"/>
        </w:rPr>
        <w:t>事务、业务，</w:t>
      </w:r>
    </w:p>
    <w:p w14:paraId="293E082E" w14:textId="77777777" w:rsidR="00AD48B4" w:rsidRDefault="00AD48B4" w:rsidP="00AD48B4"/>
    <w:p w14:paraId="4BCC879B" w14:textId="77777777" w:rsidR="00AD48B4" w:rsidRDefault="00AD48B4" w:rsidP="00AD48B4"/>
    <w:p w14:paraId="007B164F" w14:textId="77777777" w:rsidR="00AD48B4" w:rsidRDefault="00AD48B4" w:rsidP="00AD48B4">
      <w:r>
        <w:lastRenderedPageBreak/>
        <w:t>RAG、、 没啥</w:t>
      </w:r>
    </w:p>
    <w:p w14:paraId="0D1395BE" w14:textId="77777777" w:rsidR="00AD48B4" w:rsidRDefault="00AD48B4" w:rsidP="00AD48B4"/>
    <w:p w14:paraId="4364409D" w14:textId="77777777" w:rsidR="00AD48B4" w:rsidRDefault="00AD48B4" w:rsidP="00AD48B4">
      <w:r>
        <w:t>Agent算法</w:t>
      </w:r>
    </w:p>
    <w:p w14:paraId="780F9AEA" w14:textId="77777777" w:rsidR="00AD48B4" w:rsidRDefault="00AD48B4" w:rsidP="00AD48B4"/>
    <w:p w14:paraId="09B6FD4B" w14:textId="77777777" w:rsidR="00AD48B4" w:rsidRDefault="00AD48B4" w:rsidP="00AD48B4">
      <w:r>
        <w:rPr>
          <w:rFonts w:hint="eastAsia"/>
        </w:rPr>
        <w:t>广告，广告推荐搜索</w:t>
      </w:r>
    </w:p>
    <w:p w14:paraId="4C1FEA81" w14:textId="77777777" w:rsidR="00AD48B4" w:rsidRDefault="00AD48B4" w:rsidP="00AD48B4"/>
    <w:p w14:paraId="7F7442E8" w14:textId="77777777" w:rsidR="00AD48B4" w:rsidRDefault="00AD48B4" w:rsidP="00AD48B4">
      <w:r>
        <w:rPr>
          <w:rFonts w:hint="eastAsia"/>
        </w:rPr>
        <w:t>大模型机架，</w:t>
      </w:r>
    </w:p>
    <w:p w14:paraId="2A37BBA3" w14:textId="77777777" w:rsidR="00AD48B4" w:rsidRDefault="00AD48B4" w:rsidP="00AD48B4">
      <w:r>
        <w:rPr>
          <w:rFonts w:hint="eastAsia"/>
        </w:rPr>
        <w:t>训练机架、推理机架、</w:t>
      </w:r>
    </w:p>
    <w:p w14:paraId="372631B5" w14:textId="77777777" w:rsidR="00AD48B4" w:rsidRDefault="00AD48B4" w:rsidP="00AD48B4"/>
    <w:p w14:paraId="4F4DD042" w14:textId="77777777" w:rsidR="00AD48B4" w:rsidRDefault="00AD48B4" w:rsidP="00AD48B4">
      <w:r>
        <w:rPr>
          <w:rFonts w:hint="eastAsia"/>
        </w:rPr>
        <w:t>深度学习</w:t>
      </w:r>
    </w:p>
    <w:p w14:paraId="773B5634" w14:textId="77777777" w:rsidR="00AD48B4" w:rsidRDefault="00AD48B4" w:rsidP="00AD48B4"/>
    <w:p w14:paraId="3A670E1D" w14:textId="77777777" w:rsidR="00AD48B4" w:rsidRDefault="00AD48B4" w:rsidP="00AD48B4"/>
    <w:p w14:paraId="1E9546E1" w14:textId="77777777" w:rsidR="00AD48B4" w:rsidRDefault="00AD48B4" w:rsidP="00AD48B4"/>
    <w:p w14:paraId="5FCCDF22" w14:textId="77777777" w:rsidR="00AD48B4" w:rsidRDefault="00AD48B4" w:rsidP="00AD48B4">
      <w:r>
        <w:t>DPC</w:t>
      </w:r>
    </w:p>
    <w:p w14:paraId="5198FA6F" w14:textId="77777777" w:rsidR="00AD48B4" w:rsidRDefault="00AD48B4" w:rsidP="00AD48B4"/>
    <w:p w14:paraId="74CC616B" w14:textId="77777777" w:rsidR="00AD48B4" w:rsidRDefault="00AD48B4" w:rsidP="00AD48B4"/>
    <w:p w14:paraId="5FC231B1" w14:textId="77777777" w:rsidR="00AD48B4" w:rsidRDefault="00AD48B4" w:rsidP="00AD48B4"/>
    <w:p w14:paraId="37F93BD4" w14:textId="77777777" w:rsidR="00AD48B4" w:rsidRDefault="00AD48B4" w:rsidP="00AD48B4"/>
    <w:p w14:paraId="6F78F666" w14:textId="77777777" w:rsidR="00AD48B4" w:rsidRDefault="00AD48B4" w:rsidP="00AD48B4"/>
    <w:p w14:paraId="0E91A4B6" w14:textId="77777777" w:rsidR="00AD48B4" w:rsidRDefault="00AD48B4" w:rsidP="00AD48B4">
      <w:r>
        <w:rPr>
          <w:rFonts w:hint="eastAsia"/>
        </w:rPr>
        <w:t>山一周</w:t>
      </w:r>
    </w:p>
    <w:p w14:paraId="0468A520" w14:textId="77777777" w:rsidR="00AD48B4" w:rsidRDefault="00AD48B4" w:rsidP="00AD48B4">
      <w:r>
        <w:rPr>
          <w:rFonts w:hint="eastAsia"/>
        </w:rPr>
        <w:t>华为，</w:t>
      </w:r>
    </w:p>
    <w:p w14:paraId="3D936948" w14:textId="77777777" w:rsidR="00AD48B4" w:rsidRDefault="00AD48B4" w:rsidP="00AD48B4">
      <w:r>
        <w:t>Research 存储</w:t>
      </w:r>
    </w:p>
    <w:p w14:paraId="5B3AD2E2" w14:textId="77777777" w:rsidR="00AD48B4" w:rsidRDefault="00AD48B4" w:rsidP="00AD48B4">
      <w:r>
        <w:rPr>
          <w:rFonts w:hint="eastAsia"/>
        </w:rPr>
        <w:t>大模型，基础推理架构</w:t>
      </w:r>
    </w:p>
    <w:p w14:paraId="7AB91F3C" w14:textId="77777777" w:rsidR="00AD48B4" w:rsidRDefault="00AD48B4" w:rsidP="00AD48B4"/>
    <w:p w14:paraId="2AF039A8" w14:textId="77777777" w:rsidR="00AD48B4" w:rsidRDefault="00AD48B4" w:rsidP="00AD48B4"/>
    <w:p w14:paraId="5CE0BB6B" w14:textId="77777777" w:rsidR="00AD48B4" w:rsidRDefault="00AD48B4" w:rsidP="00AD48B4">
      <w:r>
        <w:rPr>
          <w:rFonts w:hint="eastAsia"/>
        </w:rPr>
        <w:t>基础架构，存储（存储</w:t>
      </w:r>
      <w:r>
        <w:t>+数据库），计算（）</w:t>
      </w:r>
    </w:p>
    <w:p w14:paraId="3482EC76" w14:textId="77777777" w:rsidR="00AD48B4" w:rsidRDefault="00AD48B4" w:rsidP="00AD48B4"/>
    <w:p w14:paraId="1DB6369F" w14:textId="77777777" w:rsidR="00AD48B4" w:rsidRDefault="00AD48B4" w:rsidP="00AD48B4"/>
    <w:p w14:paraId="725A3DBC" w14:textId="77777777" w:rsidR="00AD48B4" w:rsidRDefault="00AD48B4" w:rsidP="00AD48B4">
      <w:r>
        <w:rPr>
          <w:rFonts w:hint="eastAsia"/>
        </w:rPr>
        <w:t>数据库，岗位少，</w:t>
      </w:r>
    </w:p>
    <w:p w14:paraId="0AFF5C8C" w14:textId="77777777" w:rsidR="00AD48B4" w:rsidRDefault="00AD48B4" w:rsidP="00AD48B4">
      <w:r>
        <w:rPr>
          <w:rFonts w:hint="eastAsia"/>
        </w:rPr>
        <w:t>没</w:t>
      </w:r>
      <w:r>
        <w:t>paper，没</w:t>
      </w:r>
    </w:p>
    <w:p w14:paraId="018E1518" w14:textId="77777777" w:rsidR="00AD48B4" w:rsidRDefault="00AD48B4" w:rsidP="00AD48B4"/>
    <w:p w14:paraId="42CBEFF8" w14:textId="77777777" w:rsidR="00AD48B4" w:rsidRDefault="00AD48B4" w:rsidP="00AD48B4">
      <w:r>
        <w:t>CMU，IMT6.824， Lab</w:t>
      </w:r>
    </w:p>
    <w:p w14:paraId="24C1C40E" w14:textId="77777777" w:rsidR="00AD48B4" w:rsidRDefault="00AD48B4" w:rsidP="00AD48B4">
      <w:r>
        <w:rPr>
          <w:rFonts w:hint="eastAsia"/>
        </w:rPr>
        <w:t>分布式系统</w:t>
      </w:r>
    </w:p>
    <w:p w14:paraId="388B0C8D" w14:textId="77777777" w:rsidR="00AD48B4" w:rsidRDefault="00AD48B4" w:rsidP="00AD48B4"/>
    <w:p w14:paraId="496D514B" w14:textId="77777777" w:rsidR="00AD48B4" w:rsidRDefault="00AD48B4" w:rsidP="00AD48B4"/>
    <w:p w14:paraId="01D47C72" w14:textId="77777777" w:rsidR="00AD48B4" w:rsidRDefault="00AD48B4" w:rsidP="00AD48B4">
      <w:r>
        <w:rPr>
          <w:rFonts w:hint="eastAsia"/>
        </w:rPr>
        <w:t>云，</w:t>
      </w:r>
    </w:p>
    <w:p w14:paraId="4FB6DEDB" w14:textId="77777777" w:rsidR="00AD48B4" w:rsidRDefault="00AD48B4" w:rsidP="00AD48B4"/>
    <w:p w14:paraId="35904F4E" w14:textId="77777777" w:rsidR="00AD48B4" w:rsidRDefault="00AD48B4" w:rsidP="00AD48B4"/>
    <w:p w14:paraId="7C3F2259" w14:textId="77777777" w:rsidR="00AD48B4" w:rsidRDefault="00AD48B4" w:rsidP="00AD48B4">
      <w:r>
        <w:rPr>
          <w:rFonts w:hint="eastAsia"/>
        </w:rPr>
        <w:t>云计算，</w:t>
      </w:r>
      <w:r>
        <w:t>OpenStack、k8s</w:t>
      </w:r>
    </w:p>
    <w:p w14:paraId="1D15A752" w14:textId="77777777" w:rsidR="00AD48B4" w:rsidRDefault="00AD48B4" w:rsidP="00AD48B4">
      <w:r>
        <w:rPr>
          <w:rFonts w:hint="eastAsia"/>
        </w:rPr>
        <w:t>基础</w:t>
      </w:r>
    </w:p>
    <w:p w14:paraId="62C0B959" w14:textId="77777777" w:rsidR="00AD48B4" w:rsidRDefault="00AD48B4" w:rsidP="00AD48B4">
      <w:r>
        <w:rPr>
          <w:rFonts w:hint="eastAsia"/>
        </w:rPr>
        <w:t>阿里云</w:t>
      </w:r>
      <w:r>
        <w:t>+</w:t>
      </w:r>
      <w:proofErr w:type="gramStart"/>
      <w:r>
        <w:t>腾讯云</w:t>
      </w:r>
      <w:proofErr w:type="gramEnd"/>
    </w:p>
    <w:p w14:paraId="16936CE4" w14:textId="77777777" w:rsidR="00AD48B4" w:rsidRDefault="00AD48B4" w:rsidP="00AD48B4"/>
    <w:p w14:paraId="30C52D56" w14:textId="77777777" w:rsidR="00AD48B4" w:rsidRDefault="00AD48B4" w:rsidP="00AD48B4">
      <w:r>
        <w:rPr>
          <w:rFonts w:hint="eastAsia"/>
        </w:rPr>
        <w:t>云业务</w:t>
      </w:r>
    </w:p>
    <w:p w14:paraId="17691329" w14:textId="77777777" w:rsidR="00AD48B4" w:rsidRDefault="00AD48B4" w:rsidP="00AD48B4">
      <w:r>
        <w:rPr>
          <w:rFonts w:hint="eastAsia"/>
        </w:rPr>
        <w:t>云数据库</w:t>
      </w:r>
    </w:p>
    <w:p w14:paraId="3510DA58" w14:textId="77777777" w:rsidR="00AD48B4" w:rsidRDefault="00AD48B4" w:rsidP="00AD48B4"/>
    <w:p w14:paraId="629542A0" w14:textId="77777777" w:rsidR="00AD48B4" w:rsidRDefault="00AD48B4" w:rsidP="00AD48B4">
      <w:r>
        <w:rPr>
          <w:rFonts w:hint="eastAsia"/>
        </w:rPr>
        <w:t>抖音，进去就行</w:t>
      </w:r>
    </w:p>
    <w:p w14:paraId="1329DA1B" w14:textId="77777777" w:rsidR="00AD48B4" w:rsidRDefault="00AD48B4" w:rsidP="00AD48B4"/>
    <w:p w14:paraId="47A0F974" w14:textId="77777777" w:rsidR="00AD48B4" w:rsidRDefault="00AD48B4" w:rsidP="00AD48B4">
      <w:r>
        <w:rPr>
          <w:rFonts w:hint="eastAsia"/>
        </w:rPr>
        <w:t>字节实习，抖音，电商，广告开发，</w:t>
      </w:r>
    </w:p>
    <w:p w14:paraId="058EA119" w14:textId="77777777" w:rsidR="00AD48B4" w:rsidRDefault="00AD48B4" w:rsidP="00AD48B4"/>
    <w:p w14:paraId="4BC6FA46" w14:textId="77777777" w:rsidR="00AD48B4" w:rsidRDefault="00AD48B4" w:rsidP="00AD48B4"/>
    <w:p w14:paraId="2B7C2021" w14:textId="77777777" w:rsidR="00AD48B4" w:rsidRDefault="00AD48B4" w:rsidP="00AD48B4">
      <w:r>
        <w:rPr>
          <w:rFonts w:hint="eastAsia"/>
        </w:rPr>
        <w:t>存储、消息传递、大模型决策</w:t>
      </w:r>
      <w:r>
        <w:t>|推理计算|图神经网络、机架，矩阵分解</w:t>
      </w:r>
    </w:p>
    <w:p w14:paraId="53E95D84" w14:textId="77777777" w:rsidR="00AD48B4" w:rsidRDefault="00AD48B4" w:rsidP="00AD48B4"/>
    <w:p w14:paraId="3AB56E64" w14:textId="77777777" w:rsidR="00AD48B4" w:rsidRDefault="00AD48B4" w:rsidP="00AD48B4"/>
    <w:p w14:paraId="5D58B935" w14:textId="77777777" w:rsidR="00AD48B4" w:rsidRDefault="00AD48B4" w:rsidP="00AD48B4"/>
    <w:p w14:paraId="2FC62004" w14:textId="77777777" w:rsidR="00AD48B4" w:rsidRDefault="00AD48B4" w:rsidP="00AD48B4">
      <w:r>
        <w:rPr>
          <w:rFonts w:hint="eastAsia"/>
        </w:rPr>
        <w:t>数据库：</w:t>
      </w:r>
      <w:proofErr w:type="spellStart"/>
      <w:r>
        <w:t>Mysql</w:t>
      </w:r>
      <w:proofErr w:type="spellEnd"/>
      <w:r>
        <w:t xml:space="preserve"> </w:t>
      </w:r>
    </w:p>
    <w:p w14:paraId="5EC6F34C" w14:textId="77777777" w:rsidR="00AD48B4" w:rsidRDefault="00AD48B4" w:rsidP="00AD48B4"/>
    <w:p w14:paraId="11708D25" w14:textId="77777777" w:rsidR="00AD48B4" w:rsidRDefault="00AD48B4" w:rsidP="00AD48B4"/>
    <w:p w14:paraId="25E37273" w14:textId="77777777" w:rsidR="00AD48B4" w:rsidRDefault="00AD48B4" w:rsidP="00AD48B4"/>
    <w:p w14:paraId="21AA6D7C" w14:textId="77777777" w:rsidR="00AD48B4" w:rsidRDefault="00AD48B4" w:rsidP="00AD48B4">
      <w:r>
        <w:rPr>
          <w:rFonts w:hint="eastAsia"/>
        </w:rPr>
        <w:t>让以太坊，加速。</w:t>
      </w:r>
    </w:p>
    <w:p w14:paraId="2237015F" w14:textId="77777777" w:rsidR="00AD48B4" w:rsidRDefault="00AD48B4" w:rsidP="00AD48B4"/>
    <w:p w14:paraId="333C4C64" w14:textId="77777777" w:rsidR="00AD48B4" w:rsidRDefault="00AD48B4" w:rsidP="00AD48B4"/>
    <w:p w14:paraId="2B4B589E" w14:textId="77777777" w:rsidR="00AD48B4" w:rsidRDefault="00AD48B4" w:rsidP="00AD48B4"/>
    <w:p w14:paraId="04937966" w14:textId="77777777" w:rsidR="00AD48B4" w:rsidRDefault="00AD48B4" w:rsidP="00AD48B4">
      <w:r>
        <w:rPr>
          <w:rFonts w:hint="eastAsia"/>
        </w:rPr>
        <w:t>支付宝，网关</w:t>
      </w:r>
      <w:r>
        <w:t>|机架，SDN，组件+网关API</w:t>
      </w:r>
    </w:p>
    <w:p w14:paraId="28A4E2EC" w14:textId="77777777" w:rsidR="00AD48B4" w:rsidRDefault="00AD48B4" w:rsidP="00AD48B4"/>
    <w:p w14:paraId="58A2394C" w14:textId="77777777" w:rsidR="00AD48B4" w:rsidRDefault="00AD48B4" w:rsidP="00AD48B4"/>
    <w:p w14:paraId="627CEFF9" w14:textId="77777777" w:rsidR="00AD48B4" w:rsidRDefault="00AD48B4" w:rsidP="00AD48B4"/>
    <w:p w14:paraId="6E0F1BB7" w14:textId="77777777" w:rsidR="00AD48B4" w:rsidRDefault="00AD48B4" w:rsidP="00AD48B4">
      <w:r>
        <w:rPr>
          <w:rFonts w:hint="eastAsia"/>
        </w:rPr>
        <w:t>不存在，但也能</w:t>
      </w:r>
      <w:r>
        <w:t>work。</w:t>
      </w:r>
    </w:p>
    <w:p w14:paraId="54A729C6" w14:textId="77777777" w:rsidR="00AD48B4" w:rsidRDefault="00AD48B4" w:rsidP="00AD48B4"/>
    <w:p w14:paraId="2BFA7928" w14:textId="77777777" w:rsidR="00AD48B4" w:rsidRDefault="00AD48B4" w:rsidP="00AD48B4"/>
    <w:p w14:paraId="4306C068" w14:textId="77777777" w:rsidR="00AD48B4" w:rsidRDefault="00AD48B4" w:rsidP="00AD48B4"/>
    <w:p w14:paraId="75103D8E" w14:textId="77777777" w:rsidR="00AD48B4" w:rsidRDefault="00AD48B4" w:rsidP="00AD48B4">
      <w:r>
        <w:rPr>
          <w:rFonts w:hint="eastAsia"/>
        </w:rPr>
        <w:t>老部门，也不一定行。</w:t>
      </w:r>
    </w:p>
    <w:p w14:paraId="0B166062" w14:textId="77777777" w:rsidR="00AD48B4" w:rsidRDefault="00AD48B4" w:rsidP="00AD48B4"/>
    <w:p w14:paraId="747C4360" w14:textId="77777777" w:rsidR="00AD48B4" w:rsidRDefault="00AD48B4" w:rsidP="00AD48B4"/>
    <w:p w14:paraId="5E31A76B" w14:textId="77777777" w:rsidR="00AD48B4" w:rsidRDefault="00AD48B4" w:rsidP="00AD48B4"/>
    <w:p w14:paraId="31F0A34A" w14:textId="77777777" w:rsidR="00AD48B4" w:rsidRDefault="00AD48B4" w:rsidP="00AD48B4"/>
    <w:p w14:paraId="77B52B8A" w14:textId="77777777" w:rsidR="00AD48B4" w:rsidRDefault="00AD48B4" w:rsidP="00AD48B4"/>
    <w:p w14:paraId="7C544F48" w14:textId="77777777" w:rsidR="00AD48B4" w:rsidRDefault="00AD48B4" w:rsidP="00AD48B4">
      <w:r>
        <w:rPr>
          <w:rFonts w:hint="eastAsia"/>
        </w:rPr>
        <w:t>华为存储、阿里、腾讯、</w:t>
      </w:r>
    </w:p>
    <w:p w14:paraId="49726AA0" w14:textId="77777777" w:rsidR="00AD48B4" w:rsidRDefault="00AD48B4" w:rsidP="00AD48B4">
      <w:r>
        <w:t xml:space="preserve">ICT 存储 </w:t>
      </w:r>
    </w:p>
    <w:p w14:paraId="45716480" w14:textId="77777777" w:rsidR="00AD48B4" w:rsidRDefault="00AD48B4" w:rsidP="00AD48B4"/>
    <w:p w14:paraId="2A295D51" w14:textId="77777777" w:rsidR="00AD48B4" w:rsidRDefault="00AD48B4" w:rsidP="00AD48B4"/>
    <w:p w14:paraId="0FEDA599" w14:textId="77777777" w:rsidR="00AD48B4" w:rsidRDefault="00AD48B4" w:rsidP="00AD48B4"/>
    <w:p w14:paraId="2AF6A8C3" w14:textId="77777777" w:rsidR="00AD48B4" w:rsidRDefault="00AD48B4" w:rsidP="00AD48B4">
      <w:r>
        <w:rPr>
          <w:rFonts w:hint="eastAsia"/>
        </w:rPr>
        <w:t>数据库，</w:t>
      </w:r>
    </w:p>
    <w:p w14:paraId="53B513EF" w14:textId="77777777" w:rsidR="00AD48B4" w:rsidRDefault="00AD48B4" w:rsidP="00AD48B4"/>
    <w:p w14:paraId="64CAA285" w14:textId="77777777" w:rsidR="00AD48B4" w:rsidRDefault="00AD48B4" w:rsidP="00AD48B4"/>
    <w:p w14:paraId="4CC9BB55" w14:textId="77777777" w:rsidR="00AD48B4" w:rsidRDefault="00AD48B4" w:rsidP="00AD48B4"/>
    <w:p w14:paraId="72247EBF" w14:textId="77777777" w:rsidR="00AD48B4" w:rsidRDefault="00AD48B4" w:rsidP="00AD48B4">
      <w:proofErr w:type="gramStart"/>
      <w:r>
        <w:rPr>
          <w:rFonts w:hint="eastAsia"/>
        </w:rPr>
        <w:t>腾讯数据库</w:t>
      </w:r>
      <w:proofErr w:type="gramEnd"/>
      <w:r>
        <w:rPr>
          <w:rFonts w:hint="eastAsia"/>
        </w:rPr>
        <w:t>第一，赚钱很多，金融，银行</w:t>
      </w:r>
    </w:p>
    <w:p w14:paraId="7D1F618A" w14:textId="77777777" w:rsidR="00AD48B4" w:rsidRDefault="00AD48B4" w:rsidP="00AD48B4"/>
    <w:p w14:paraId="37EDEA96" w14:textId="77777777" w:rsidR="00AD48B4" w:rsidRDefault="00AD48B4" w:rsidP="00AD48B4"/>
    <w:p w14:paraId="3D4D5548" w14:textId="77777777" w:rsidR="00AD48B4" w:rsidRDefault="00AD48B4" w:rsidP="00AD48B4"/>
    <w:p w14:paraId="5ACD8E5C" w14:textId="77777777" w:rsidR="00AD48B4" w:rsidRDefault="00AD48B4" w:rsidP="00AD48B4">
      <w:r>
        <w:rPr>
          <w:rFonts w:hint="eastAsia"/>
        </w:rPr>
        <w:t>百度</w:t>
      </w:r>
      <w:r>
        <w:t xml:space="preserve"> 80w</w:t>
      </w:r>
    </w:p>
    <w:p w14:paraId="1ADB4C25" w14:textId="77777777" w:rsidR="00AD48B4" w:rsidRDefault="00AD48B4" w:rsidP="00AD48B4">
      <w:proofErr w:type="spellStart"/>
      <w:r>
        <w:t>Ssp</w:t>
      </w:r>
      <w:proofErr w:type="spellEnd"/>
      <w:r>
        <w:t xml:space="preserve"> </w:t>
      </w:r>
      <w:proofErr w:type="gramStart"/>
      <w:r>
        <w:t>比腾讯少</w:t>
      </w:r>
      <w:proofErr w:type="gramEnd"/>
      <w:r>
        <w:t xml:space="preserve"> 50w</w:t>
      </w:r>
    </w:p>
    <w:p w14:paraId="6A04F06B" w14:textId="77777777" w:rsidR="00AD48B4" w:rsidRDefault="00AD48B4" w:rsidP="00AD48B4"/>
    <w:p w14:paraId="5A8835ED" w14:textId="77777777" w:rsidR="00AD48B4" w:rsidRDefault="00AD48B4" w:rsidP="00AD48B4"/>
    <w:p w14:paraId="3689A502" w14:textId="77777777" w:rsidR="00AD48B4" w:rsidRDefault="00AD48B4" w:rsidP="00AD48B4"/>
    <w:p w14:paraId="598C0462" w14:textId="77777777" w:rsidR="00AD48B4" w:rsidRDefault="00AD48B4" w:rsidP="00AD48B4"/>
    <w:p w14:paraId="6B910874" w14:textId="77777777" w:rsidR="00AD48B4" w:rsidRDefault="00AD48B4" w:rsidP="00AD48B4"/>
    <w:p w14:paraId="35FE36B6" w14:textId="77777777" w:rsidR="00AD48B4" w:rsidRDefault="00AD48B4" w:rsidP="00AD48B4"/>
    <w:p w14:paraId="7485C599" w14:textId="77777777" w:rsidR="00AD48B4" w:rsidRDefault="00AD48B4" w:rsidP="00AD48B4"/>
    <w:p w14:paraId="4AFA647C" w14:textId="77777777" w:rsidR="00AD48B4" w:rsidRDefault="00AD48B4" w:rsidP="00AD48B4"/>
    <w:p w14:paraId="02EDC417" w14:textId="77777777" w:rsidR="00AD48B4" w:rsidRDefault="00AD48B4" w:rsidP="00AD48B4"/>
    <w:p w14:paraId="76884E11" w14:textId="77777777" w:rsidR="00AD48B4" w:rsidRDefault="00AD48B4" w:rsidP="00AD48B4"/>
    <w:p w14:paraId="6627C65B" w14:textId="77777777" w:rsidR="00AD48B4" w:rsidRDefault="00AD48B4" w:rsidP="00AD48B4"/>
    <w:p w14:paraId="1EF17C49" w14:textId="77777777" w:rsidR="00AD48B4" w:rsidRDefault="00AD48B4" w:rsidP="00AD48B4"/>
    <w:p w14:paraId="3139AD39" w14:textId="77777777" w:rsidR="00AD48B4" w:rsidRDefault="00AD48B4" w:rsidP="00AD48B4"/>
    <w:p w14:paraId="33B384D2" w14:textId="08FB363F" w:rsidR="00AD48B4" w:rsidRDefault="00AD48B4" w:rsidP="00321FFF"/>
    <w:p w14:paraId="285CCD14" w14:textId="77777777" w:rsidR="00AD48B4" w:rsidRPr="00321FFF" w:rsidRDefault="00AD48B4" w:rsidP="00321FFF">
      <w:pPr>
        <w:rPr>
          <w:rFonts w:hint="eastAsia"/>
        </w:rPr>
      </w:pPr>
    </w:p>
    <w:sectPr w:rsidR="00AD48B4" w:rsidRPr="00321F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057247" w14:textId="77777777" w:rsidR="008F2135" w:rsidRDefault="008F2135" w:rsidP="00C052FE">
      <w:r>
        <w:separator/>
      </w:r>
    </w:p>
  </w:endnote>
  <w:endnote w:type="continuationSeparator" w:id="0">
    <w:p w14:paraId="12D6F614" w14:textId="77777777" w:rsidR="008F2135" w:rsidRDefault="008F2135" w:rsidP="00C052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89601D" w14:textId="77777777" w:rsidR="008F2135" w:rsidRDefault="008F2135" w:rsidP="00C052FE">
      <w:r>
        <w:separator/>
      </w:r>
    </w:p>
  </w:footnote>
  <w:footnote w:type="continuationSeparator" w:id="0">
    <w:p w14:paraId="6E3801E8" w14:textId="77777777" w:rsidR="008F2135" w:rsidRDefault="008F2135" w:rsidP="00C052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50D5C"/>
    <w:multiLevelType w:val="hybridMultilevel"/>
    <w:tmpl w:val="85AEC9A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1D2F4E1D"/>
    <w:multiLevelType w:val="multilevel"/>
    <w:tmpl w:val="FD5420C8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248130E6"/>
    <w:multiLevelType w:val="hybridMultilevel"/>
    <w:tmpl w:val="4574FE0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2F271BEF"/>
    <w:multiLevelType w:val="hybridMultilevel"/>
    <w:tmpl w:val="A1AEFED8"/>
    <w:lvl w:ilvl="0" w:tplc="FFFFFFFF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FFFFFFFF">
      <w:start w:val="1"/>
      <w:numFmt w:val="lowerLetter"/>
      <w:lvlText w:val="%2)"/>
      <w:lvlJc w:val="left"/>
      <w:pPr>
        <w:ind w:left="840" w:hanging="420"/>
      </w:pPr>
    </w:lvl>
    <w:lvl w:ilvl="2" w:tplc="FFFFFFFF">
      <w:start w:val="1"/>
      <w:numFmt w:val="lowerRoman"/>
      <w:lvlText w:val="%3."/>
      <w:lvlJc w:val="right"/>
      <w:pPr>
        <w:ind w:left="1260" w:hanging="420"/>
      </w:pPr>
    </w:lvl>
    <w:lvl w:ilvl="3" w:tplc="FFFFFFFF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D68112E"/>
    <w:multiLevelType w:val="hybridMultilevel"/>
    <w:tmpl w:val="A1AEFED8"/>
    <w:lvl w:ilvl="0" w:tplc="123E5CBE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94F1CBF"/>
    <w:multiLevelType w:val="hybridMultilevel"/>
    <w:tmpl w:val="8742937C"/>
    <w:lvl w:ilvl="0" w:tplc="82020FDA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B110C9B"/>
    <w:multiLevelType w:val="hybridMultilevel"/>
    <w:tmpl w:val="80407CC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2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a3NDAxMzc3NTOyNLZU0lEKTi0uzszPAykwrAUAb8FsuSwAAAA="/>
  </w:docVars>
  <w:rsids>
    <w:rsidRoot w:val="00AD48B4"/>
    <w:rsid w:val="00010C50"/>
    <w:rsid w:val="000138AF"/>
    <w:rsid w:val="00027595"/>
    <w:rsid w:val="00054811"/>
    <w:rsid w:val="000833FE"/>
    <w:rsid w:val="00090109"/>
    <w:rsid w:val="000A38C5"/>
    <w:rsid w:val="000C62D8"/>
    <w:rsid w:val="000D1764"/>
    <w:rsid w:val="000D2A74"/>
    <w:rsid w:val="00104A0A"/>
    <w:rsid w:val="00116FB4"/>
    <w:rsid w:val="001201B7"/>
    <w:rsid w:val="00125870"/>
    <w:rsid w:val="00134CB3"/>
    <w:rsid w:val="00156E8A"/>
    <w:rsid w:val="001B57D7"/>
    <w:rsid w:val="001C31B9"/>
    <w:rsid w:val="001C6531"/>
    <w:rsid w:val="001E7B12"/>
    <w:rsid w:val="001F06D7"/>
    <w:rsid w:val="001F32DD"/>
    <w:rsid w:val="001F3333"/>
    <w:rsid w:val="002038A8"/>
    <w:rsid w:val="002340B9"/>
    <w:rsid w:val="00250342"/>
    <w:rsid w:val="00264B6F"/>
    <w:rsid w:val="00265CCC"/>
    <w:rsid w:val="00271BAA"/>
    <w:rsid w:val="00275B41"/>
    <w:rsid w:val="002A2847"/>
    <w:rsid w:val="002B6DF8"/>
    <w:rsid w:val="002D08F5"/>
    <w:rsid w:val="002D1D7E"/>
    <w:rsid w:val="002E7604"/>
    <w:rsid w:val="00321FFF"/>
    <w:rsid w:val="00327477"/>
    <w:rsid w:val="003373BF"/>
    <w:rsid w:val="00341783"/>
    <w:rsid w:val="003447BB"/>
    <w:rsid w:val="0034660E"/>
    <w:rsid w:val="00351ADD"/>
    <w:rsid w:val="00366E2B"/>
    <w:rsid w:val="00374B23"/>
    <w:rsid w:val="00381A8F"/>
    <w:rsid w:val="00383166"/>
    <w:rsid w:val="00385BC2"/>
    <w:rsid w:val="00393558"/>
    <w:rsid w:val="003A198B"/>
    <w:rsid w:val="003A3158"/>
    <w:rsid w:val="003A76CF"/>
    <w:rsid w:val="003B2039"/>
    <w:rsid w:val="003D1F40"/>
    <w:rsid w:val="003E1F58"/>
    <w:rsid w:val="003E39E4"/>
    <w:rsid w:val="003E5CB8"/>
    <w:rsid w:val="00406737"/>
    <w:rsid w:val="00422054"/>
    <w:rsid w:val="00422891"/>
    <w:rsid w:val="00435ECA"/>
    <w:rsid w:val="00441077"/>
    <w:rsid w:val="00461EA0"/>
    <w:rsid w:val="00462AE5"/>
    <w:rsid w:val="004713CB"/>
    <w:rsid w:val="00485DD3"/>
    <w:rsid w:val="004A4A9E"/>
    <w:rsid w:val="004A7786"/>
    <w:rsid w:val="004B44CD"/>
    <w:rsid w:val="004B4872"/>
    <w:rsid w:val="004F73B9"/>
    <w:rsid w:val="004F79D0"/>
    <w:rsid w:val="00522CEA"/>
    <w:rsid w:val="005247EB"/>
    <w:rsid w:val="00532036"/>
    <w:rsid w:val="00541B54"/>
    <w:rsid w:val="00547BC4"/>
    <w:rsid w:val="00580262"/>
    <w:rsid w:val="005A4C2F"/>
    <w:rsid w:val="005A5EBE"/>
    <w:rsid w:val="005B06E9"/>
    <w:rsid w:val="005C0564"/>
    <w:rsid w:val="005D0C4D"/>
    <w:rsid w:val="005E16E3"/>
    <w:rsid w:val="005F669F"/>
    <w:rsid w:val="0060383C"/>
    <w:rsid w:val="00605C3E"/>
    <w:rsid w:val="00615CA9"/>
    <w:rsid w:val="00616EAF"/>
    <w:rsid w:val="00645EA2"/>
    <w:rsid w:val="00647442"/>
    <w:rsid w:val="00670CC2"/>
    <w:rsid w:val="006761A5"/>
    <w:rsid w:val="006A0675"/>
    <w:rsid w:val="006A3584"/>
    <w:rsid w:val="006C794D"/>
    <w:rsid w:val="006D1224"/>
    <w:rsid w:val="006D1E9E"/>
    <w:rsid w:val="006D5A9B"/>
    <w:rsid w:val="006F2ED3"/>
    <w:rsid w:val="006F5CF5"/>
    <w:rsid w:val="00706A07"/>
    <w:rsid w:val="00707B08"/>
    <w:rsid w:val="00723AF5"/>
    <w:rsid w:val="007259DD"/>
    <w:rsid w:val="007304F3"/>
    <w:rsid w:val="00741542"/>
    <w:rsid w:val="0074190E"/>
    <w:rsid w:val="00753BD7"/>
    <w:rsid w:val="00760A59"/>
    <w:rsid w:val="00783B60"/>
    <w:rsid w:val="007A3D49"/>
    <w:rsid w:val="007C3E8F"/>
    <w:rsid w:val="007C50CB"/>
    <w:rsid w:val="007E2E93"/>
    <w:rsid w:val="008141F7"/>
    <w:rsid w:val="00820B78"/>
    <w:rsid w:val="00826425"/>
    <w:rsid w:val="0083524F"/>
    <w:rsid w:val="00845086"/>
    <w:rsid w:val="008504D8"/>
    <w:rsid w:val="00862203"/>
    <w:rsid w:val="008A54E5"/>
    <w:rsid w:val="008B2A59"/>
    <w:rsid w:val="008C1382"/>
    <w:rsid w:val="008C7583"/>
    <w:rsid w:val="008F2135"/>
    <w:rsid w:val="008F65AD"/>
    <w:rsid w:val="0090092C"/>
    <w:rsid w:val="00920221"/>
    <w:rsid w:val="00932322"/>
    <w:rsid w:val="00935984"/>
    <w:rsid w:val="00942DFE"/>
    <w:rsid w:val="00944612"/>
    <w:rsid w:val="00955206"/>
    <w:rsid w:val="0096203D"/>
    <w:rsid w:val="00963795"/>
    <w:rsid w:val="0096747F"/>
    <w:rsid w:val="00997EA2"/>
    <w:rsid w:val="009B0BF0"/>
    <w:rsid w:val="009C1065"/>
    <w:rsid w:val="009F5E6D"/>
    <w:rsid w:val="00A14A4B"/>
    <w:rsid w:val="00A21890"/>
    <w:rsid w:val="00A263F1"/>
    <w:rsid w:val="00A27E70"/>
    <w:rsid w:val="00A42184"/>
    <w:rsid w:val="00A57825"/>
    <w:rsid w:val="00A6231A"/>
    <w:rsid w:val="00AA3996"/>
    <w:rsid w:val="00AA4873"/>
    <w:rsid w:val="00AB1A59"/>
    <w:rsid w:val="00AC6393"/>
    <w:rsid w:val="00AD48B4"/>
    <w:rsid w:val="00AE13EA"/>
    <w:rsid w:val="00AF1827"/>
    <w:rsid w:val="00B054CC"/>
    <w:rsid w:val="00B11951"/>
    <w:rsid w:val="00B26734"/>
    <w:rsid w:val="00B42C34"/>
    <w:rsid w:val="00B42FDB"/>
    <w:rsid w:val="00B4541E"/>
    <w:rsid w:val="00B457F0"/>
    <w:rsid w:val="00B5570F"/>
    <w:rsid w:val="00B76DFB"/>
    <w:rsid w:val="00B87C74"/>
    <w:rsid w:val="00B92F46"/>
    <w:rsid w:val="00BC5EAD"/>
    <w:rsid w:val="00BC75A5"/>
    <w:rsid w:val="00BE4D52"/>
    <w:rsid w:val="00C052FE"/>
    <w:rsid w:val="00C11C07"/>
    <w:rsid w:val="00C25056"/>
    <w:rsid w:val="00C27BA5"/>
    <w:rsid w:val="00C47402"/>
    <w:rsid w:val="00C522EE"/>
    <w:rsid w:val="00C64CEF"/>
    <w:rsid w:val="00C731BD"/>
    <w:rsid w:val="00C74906"/>
    <w:rsid w:val="00C864F0"/>
    <w:rsid w:val="00C953BE"/>
    <w:rsid w:val="00C97192"/>
    <w:rsid w:val="00CC3A4F"/>
    <w:rsid w:val="00CD443D"/>
    <w:rsid w:val="00D077F8"/>
    <w:rsid w:val="00D14587"/>
    <w:rsid w:val="00D1551C"/>
    <w:rsid w:val="00D257E8"/>
    <w:rsid w:val="00D26556"/>
    <w:rsid w:val="00D301D2"/>
    <w:rsid w:val="00D336B5"/>
    <w:rsid w:val="00D5351C"/>
    <w:rsid w:val="00D808EB"/>
    <w:rsid w:val="00D854EC"/>
    <w:rsid w:val="00D92BF9"/>
    <w:rsid w:val="00D9358C"/>
    <w:rsid w:val="00DA0DAE"/>
    <w:rsid w:val="00DB6264"/>
    <w:rsid w:val="00DD0F0B"/>
    <w:rsid w:val="00DD1BC4"/>
    <w:rsid w:val="00DE285B"/>
    <w:rsid w:val="00DE3894"/>
    <w:rsid w:val="00DE7EF5"/>
    <w:rsid w:val="00E078F2"/>
    <w:rsid w:val="00E12C19"/>
    <w:rsid w:val="00E37645"/>
    <w:rsid w:val="00E47AAD"/>
    <w:rsid w:val="00E509D4"/>
    <w:rsid w:val="00E5640E"/>
    <w:rsid w:val="00E75646"/>
    <w:rsid w:val="00E9401A"/>
    <w:rsid w:val="00EA407B"/>
    <w:rsid w:val="00EB6000"/>
    <w:rsid w:val="00EC632C"/>
    <w:rsid w:val="00ED72F8"/>
    <w:rsid w:val="00EE75EF"/>
    <w:rsid w:val="00F00CE3"/>
    <w:rsid w:val="00F235E6"/>
    <w:rsid w:val="00F47897"/>
    <w:rsid w:val="00F519A9"/>
    <w:rsid w:val="00F56B2C"/>
    <w:rsid w:val="00F57D97"/>
    <w:rsid w:val="00F804A1"/>
    <w:rsid w:val="00F82CC3"/>
    <w:rsid w:val="00F83CDE"/>
    <w:rsid w:val="00F85AF1"/>
    <w:rsid w:val="00F93B15"/>
    <w:rsid w:val="00FB0E0F"/>
    <w:rsid w:val="00FC3639"/>
    <w:rsid w:val="00FC553A"/>
    <w:rsid w:val="00FF2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7B26F1"/>
  <w15:chartTrackingRefBased/>
  <w15:docId w15:val="{0346FC0E-7A24-47BE-9228-C06D06E23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4A0A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21FFF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21FFF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21FFF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321FFF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1FFF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1FFF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1FFF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1FFF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1FFF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21FFF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321FFF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321FFF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321FF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21FFF"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321FFF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321FFF"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321FFF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321FFF"/>
    <w:rPr>
      <w:rFonts w:asciiTheme="majorHAnsi" w:eastAsiaTheme="majorEastAsia" w:hAnsiTheme="majorHAnsi" w:cstheme="majorBidi"/>
      <w:szCs w:val="21"/>
    </w:rPr>
  </w:style>
  <w:style w:type="paragraph" w:styleId="a3">
    <w:name w:val="List Paragraph"/>
    <w:basedOn w:val="a"/>
    <w:uiPriority w:val="34"/>
    <w:qFormat/>
    <w:rsid w:val="007259DD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C052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52FE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52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52FE"/>
    <w:rPr>
      <w:sz w:val="18"/>
      <w:szCs w:val="18"/>
    </w:rPr>
  </w:style>
  <w:style w:type="character" w:styleId="a8">
    <w:name w:val="Hyperlink"/>
    <w:basedOn w:val="a0"/>
    <w:uiPriority w:val="99"/>
    <w:unhideWhenUsed/>
    <w:rsid w:val="006F2ED3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6F2E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02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2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4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45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87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6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5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angs\Documents\&#33258;&#23450;&#20041;%20Office%20&#27169;&#26495;\&#22810;&#32423;&#26631;&#39064;&#27169;&#26495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多级标题模板.dotx</Template>
  <TotalTime>2</TotalTime>
  <Pages>4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bnw</dc:creator>
  <cp:keywords/>
  <dc:description/>
  <cp:lastModifiedBy>雨腾 赵</cp:lastModifiedBy>
  <cp:revision>1</cp:revision>
  <dcterms:created xsi:type="dcterms:W3CDTF">2024-12-07T05:43:00Z</dcterms:created>
  <dcterms:modified xsi:type="dcterms:W3CDTF">2024-12-07T05:46:00Z</dcterms:modified>
</cp:coreProperties>
</file>