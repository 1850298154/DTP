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3ED0" w14:textId="2FF1F851" w:rsidR="00B5110E" w:rsidRPr="008F4C06" w:rsidRDefault="00B5110E" w:rsidP="008F4C06"/>
    <w:p w14:paraId="70D00C7F" w14:textId="42BC2B11" w:rsidR="000A087F" w:rsidRPr="008F4C06" w:rsidRDefault="000A087F" w:rsidP="008F4C06"/>
    <w:p w14:paraId="47CD0AA2" w14:textId="201DD26E" w:rsidR="008F4C06" w:rsidRPr="008F4C06" w:rsidRDefault="008F4C06" w:rsidP="008F4C06"/>
    <w:p w14:paraId="331E76D1" w14:textId="32C0F3E3" w:rsidR="008F4C06" w:rsidRPr="008F4C06" w:rsidRDefault="008F4C06" w:rsidP="008F4C06">
      <w:pPr>
        <w:widowControl/>
        <w:jc w:val="left"/>
      </w:pPr>
      <w:r w:rsidRPr="008F4C06">
        <w:br w:type="page"/>
      </w:r>
    </w:p>
    <w:p w14:paraId="2F591BA4" w14:textId="088623B2" w:rsidR="008F4C06" w:rsidRPr="008F4C06" w:rsidRDefault="008F4C06" w:rsidP="008F4C06"/>
    <w:p w14:paraId="1D141139" w14:textId="25E57BF8" w:rsidR="008F4C06" w:rsidRPr="008F4C06" w:rsidRDefault="008F4C06" w:rsidP="008F4C06"/>
    <w:p w14:paraId="6FD19EC6" w14:textId="57C50F49" w:rsidR="008F4C06" w:rsidRPr="008F4C06" w:rsidRDefault="008F4C06" w:rsidP="008F4C06">
      <w:pPr>
        <w:widowControl/>
        <w:jc w:val="left"/>
      </w:pPr>
      <w:r w:rsidRPr="008F4C06">
        <w:br w:type="page"/>
      </w:r>
    </w:p>
    <w:p w14:paraId="3DE83903" w14:textId="10E00B99" w:rsidR="008F4C06" w:rsidRPr="008F4C06" w:rsidRDefault="008F4C06" w:rsidP="008F4C06"/>
    <w:p w14:paraId="7E29A872" w14:textId="1F3022A4" w:rsidR="008F4C06" w:rsidRPr="008F4C06" w:rsidRDefault="008F4C06" w:rsidP="008F4C06"/>
    <w:p w14:paraId="21F65DF1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15:37:56</w:t>
      </w:r>
    </w:p>
    <w:p w14:paraId="037EB4DB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 xml:space="preserve">HTTP </w:t>
      </w:r>
      <w:proofErr w:type="gramStart"/>
      <w:r w:rsidRPr="008F4C06">
        <w:rPr>
          <w:rFonts w:ascii="Segoe UI" w:hAnsi="Segoe UI" w:cs="Segoe UI"/>
          <w:color w:val="E8E6E3"/>
          <w:szCs w:val="21"/>
        </w:rPr>
        <w:t>状泰码</w:t>
      </w:r>
      <w:proofErr w:type="gramEnd"/>
    </w:p>
    <w:p w14:paraId="2EECE1EB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15:38:04</w:t>
      </w:r>
    </w:p>
    <w:p w14:paraId="50A3BC3A" w14:textId="77777777" w:rsidR="008F4C06" w:rsidRPr="008F4C06" w:rsidRDefault="008F4C06" w:rsidP="008F4C06">
      <w:pPr>
        <w:pStyle w:val="aa"/>
        <w:spacing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HTTP </w:t>
      </w:r>
      <w:r w:rsidRPr="008F4C06">
        <w:rPr>
          <w:rFonts w:ascii="Segoe UI" w:hAnsi="Segoe UI" w:cs="Segoe UI"/>
          <w:color w:val="E8E6E3"/>
          <w:sz w:val="21"/>
          <w:szCs w:val="21"/>
        </w:rPr>
        <w:t>状态码是服务器用来表示请求处理结果的数字代码。状态码通常由三位数字组成，第一位数字代表响应的类别。以下是一些常见的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HTTP </w:t>
      </w:r>
      <w:r w:rsidRPr="008F4C06">
        <w:rPr>
          <w:rFonts w:ascii="Segoe UI" w:hAnsi="Segoe UI" w:cs="Segoe UI"/>
          <w:color w:val="E8E6E3"/>
          <w:sz w:val="21"/>
          <w:szCs w:val="21"/>
        </w:rPr>
        <w:t>状态</w:t>
      </w:r>
      <w:proofErr w:type="gramStart"/>
      <w:r w:rsidRPr="008F4C06">
        <w:rPr>
          <w:rFonts w:ascii="Segoe UI" w:hAnsi="Segoe UI" w:cs="Segoe UI"/>
          <w:color w:val="E8E6E3"/>
          <w:sz w:val="21"/>
          <w:szCs w:val="21"/>
        </w:rPr>
        <w:t>码及其</w:t>
      </w:r>
      <w:proofErr w:type="gramEnd"/>
      <w:r w:rsidRPr="008F4C06">
        <w:rPr>
          <w:rFonts w:ascii="Segoe UI" w:hAnsi="Segoe UI" w:cs="Segoe UI"/>
          <w:color w:val="E8E6E3"/>
          <w:sz w:val="21"/>
          <w:szCs w:val="21"/>
        </w:rPr>
        <w:t>含义：</w:t>
      </w:r>
    </w:p>
    <w:p w14:paraId="3478DE54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1xx</w:t>
      </w:r>
      <w:r w:rsidRPr="008F4C06">
        <w:rPr>
          <w:rFonts w:ascii="Segoe UI" w:hAnsi="Segoe UI" w:cs="Segoe UI"/>
          <w:color w:val="E8E6E3"/>
          <w:sz w:val="26"/>
          <w:szCs w:val="26"/>
        </w:rPr>
        <w:t>（信息性状态码）</w:t>
      </w:r>
    </w:p>
    <w:p w14:paraId="1BF60D84" w14:textId="77777777" w:rsidR="008F4C06" w:rsidRPr="008F4C06" w:rsidRDefault="008F4C06" w:rsidP="004D791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100 Continue</w:t>
      </w:r>
      <w:r w:rsidRPr="008F4C06">
        <w:rPr>
          <w:rFonts w:ascii="Segoe UI" w:hAnsi="Segoe UI" w:cs="Segoe UI"/>
          <w:color w:val="E8E6E3"/>
          <w:szCs w:val="21"/>
        </w:rPr>
        <w:t>：初步的请求已接受，客户端可以继续发送请求。</w:t>
      </w:r>
    </w:p>
    <w:p w14:paraId="497141FE" w14:textId="77777777" w:rsidR="008F4C06" w:rsidRPr="008F4C06" w:rsidRDefault="008F4C06" w:rsidP="004D791D">
      <w:pPr>
        <w:widowControl/>
        <w:numPr>
          <w:ilvl w:val="0"/>
          <w:numId w:val="2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101 Switching Protocols</w:t>
      </w:r>
      <w:r w:rsidRPr="008F4C06">
        <w:rPr>
          <w:rFonts w:ascii="Segoe UI" w:hAnsi="Segoe UI" w:cs="Segoe UI"/>
          <w:color w:val="E8E6E3"/>
          <w:szCs w:val="21"/>
        </w:rPr>
        <w:t>：服务器正在切换协议。</w:t>
      </w:r>
    </w:p>
    <w:p w14:paraId="18FD7A3A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2xx</w:t>
      </w:r>
      <w:r w:rsidRPr="008F4C06">
        <w:rPr>
          <w:rFonts w:ascii="Segoe UI" w:hAnsi="Segoe UI" w:cs="Segoe UI"/>
          <w:color w:val="E8E6E3"/>
          <w:sz w:val="26"/>
          <w:szCs w:val="26"/>
        </w:rPr>
        <w:t>（成功状态码）</w:t>
      </w:r>
    </w:p>
    <w:p w14:paraId="4F46CB73" w14:textId="77777777" w:rsidR="008F4C06" w:rsidRPr="008F4C06" w:rsidRDefault="008F4C06" w:rsidP="004D791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200 OK</w:t>
      </w:r>
      <w:r w:rsidRPr="008F4C06">
        <w:rPr>
          <w:rFonts w:ascii="Segoe UI" w:hAnsi="Segoe UI" w:cs="Segoe UI"/>
          <w:color w:val="E8E6E3"/>
          <w:szCs w:val="21"/>
        </w:rPr>
        <w:t>：请求成功，服务器返回所请求的资源。</w:t>
      </w:r>
    </w:p>
    <w:p w14:paraId="69F7E672" w14:textId="77777777" w:rsidR="008F4C06" w:rsidRPr="008F4C06" w:rsidRDefault="008F4C06" w:rsidP="004D791D">
      <w:pPr>
        <w:widowControl/>
        <w:numPr>
          <w:ilvl w:val="0"/>
          <w:numId w:val="3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201 Created</w:t>
      </w:r>
      <w:r w:rsidRPr="008F4C06">
        <w:rPr>
          <w:rFonts w:ascii="Segoe UI" w:hAnsi="Segoe UI" w:cs="Segoe UI"/>
          <w:color w:val="E8E6E3"/>
          <w:szCs w:val="21"/>
        </w:rPr>
        <w:t>：请求成功，服务器创建了新的资源。</w:t>
      </w:r>
    </w:p>
    <w:p w14:paraId="6650A44A" w14:textId="77777777" w:rsidR="008F4C06" w:rsidRPr="008F4C06" w:rsidRDefault="008F4C06" w:rsidP="004D791D">
      <w:pPr>
        <w:widowControl/>
        <w:numPr>
          <w:ilvl w:val="0"/>
          <w:numId w:val="3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204 No Content</w:t>
      </w:r>
      <w:r w:rsidRPr="008F4C06">
        <w:rPr>
          <w:rFonts w:ascii="Segoe UI" w:hAnsi="Segoe UI" w:cs="Segoe UI"/>
          <w:color w:val="E8E6E3"/>
          <w:szCs w:val="21"/>
        </w:rPr>
        <w:t>：请求成功，但没有返回内容。</w:t>
      </w:r>
    </w:p>
    <w:p w14:paraId="3EBB94E8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3xx</w:t>
      </w:r>
      <w:r w:rsidRPr="008F4C06">
        <w:rPr>
          <w:rFonts w:ascii="Segoe UI" w:hAnsi="Segoe UI" w:cs="Segoe UI"/>
          <w:color w:val="E8E6E3"/>
          <w:sz w:val="26"/>
          <w:szCs w:val="26"/>
        </w:rPr>
        <w:t>（重定向状态码）</w:t>
      </w:r>
    </w:p>
    <w:p w14:paraId="3D4C62F2" w14:textId="77777777" w:rsidR="008F4C06" w:rsidRPr="008F4C06" w:rsidRDefault="008F4C06" w:rsidP="004D79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301 Moved Permanently</w:t>
      </w:r>
      <w:r w:rsidRPr="008F4C06">
        <w:rPr>
          <w:rFonts w:ascii="Segoe UI" w:hAnsi="Segoe UI" w:cs="Segoe UI"/>
          <w:color w:val="E8E6E3"/>
          <w:szCs w:val="21"/>
        </w:rPr>
        <w:t>：请求的资源已永久移动到新位置。</w:t>
      </w:r>
    </w:p>
    <w:p w14:paraId="367CAF83" w14:textId="77777777" w:rsidR="008F4C06" w:rsidRPr="008F4C06" w:rsidRDefault="008F4C06" w:rsidP="004D791D">
      <w:pPr>
        <w:widowControl/>
        <w:numPr>
          <w:ilvl w:val="0"/>
          <w:numId w:val="4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302 Found</w:t>
      </w:r>
      <w:r w:rsidRPr="008F4C06">
        <w:rPr>
          <w:rFonts w:ascii="Segoe UI" w:hAnsi="Segoe UI" w:cs="Segoe UI"/>
          <w:color w:val="E8E6E3"/>
          <w:szCs w:val="21"/>
        </w:rPr>
        <w:t>：请求的资源临时移动到新位置。</w:t>
      </w:r>
    </w:p>
    <w:p w14:paraId="68660702" w14:textId="77777777" w:rsidR="008F4C06" w:rsidRPr="008F4C06" w:rsidRDefault="008F4C06" w:rsidP="004D791D">
      <w:pPr>
        <w:widowControl/>
        <w:numPr>
          <w:ilvl w:val="0"/>
          <w:numId w:val="4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304 Not Modified</w:t>
      </w:r>
      <w:r w:rsidRPr="008F4C06">
        <w:rPr>
          <w:rFonts w:ascii="Segoe UI" w:hAnsi="Segoe UI" w:cs="Segoe UI"/>
          <w:color w:val="E8E6E3"/>
          <w:szCs w:val="21"/>
        </w:rPr>
        <w:t>：资源未修改，客户端可以使用缓存的版本。</w:t>
      </w:r>
    </w:p>
    <w:p w14:paraId="2D27D070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4xx</w:t>
      </w:r>
      <w:r w:rsidRPr="008F4C06">
        <w:rPr>
          <w:rFonts w:ascii="Segoe UI" w:hAnsi="Segoe UI" w:cs="Segoe UI"/>
          <w:color w:val="E8E6E3"/>
          <w:sz w:val="26"/>
          <w:szCs w:val="26"/>
        </w:rPr>
        <w:t>（客户端错误状态码）</w:t>
      </w:r>
    </w:p>
    <w:p w14:paraId="6B742410" w14:textId="77777777" w:rsidR="008F4C06" w:rsidRPr="008F4C06" w:rsidRDefault="008F4C06" w:rsidP="004D791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400 Bad Request</w:t>
      </w:r>
      <w:r w:rsidRPr="008F4C06">
        <w:rPr>
          <w:rFonts w:ascii="Segoe UI" w:hAnsi="Segoe UI" w:cs="Segoe UI"/>
          <w:color w:val="E8E6E3"/>
          <w:szCs w:val="21"/>
        </w:rPr>
        <w:t>：请求无效，服务器无法理解。</w:t>
      </w:r>
    </w:p>
    <w:p w14:paraId="61986FAC" w14:textId="77777777" w:rsidR="008F4C06" w:rsidRPr="008F4C06" w:rsidRDefault="008F4C06" w:rsidP="004D791D">
      <w:pPr>
        <w:widowControl/>
        <w:numPr>
          <w:ilvl w:val="0"/>
          <w:numId w:val="5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lastRenderedPageBreak/>
        <w:t>401 Unauthorized</w:t>
      </w:r>
      <w:r w:rsidRPr="008F4C06">
        <w:rPr>
          <w:rFonts w:ascii="Segoe UI" w:hAnsi="Segoe UI" w:cs="Segoe UI"/>
          <w:color w:val="E8E6E3"/>
          <w:szCs w:val="21"/>
        </w:rPr>
        <w:t>：需要身份验证，未提供有效凭证。</w:t>
      </w:r>
    </w:p>
    <w:p w14:paraId="30010F0C" w14:textId="77777777" w:rsidR="008F4C06" w:rsidRPr="008F4C06" w:rsidRDefault="008F4C06" w:rsidP="004D791D">
      <w:pPr>
        <w:widowControl/>
        <w:numPr>
          <w:ilvl w:val="0"/>
          <w:numId w:val="5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403 Forbidden</w:t>
      </w:r>
      <w:r w:rsidRPr="008F4C06">
        <w:rPr>
          <w:rFonts w:ascii="Segoe UI" w:hAnsi="Segoe UI" w:cs="Segoe UI"/>
          <w:color w:val="E8E6E3"/>
          <w:szCs w:val="21"/>
        </w:rPr>
        <w:t>：服务器拒绝请求，客户端无权访问资源。</w:t>
      </w:r>
    </w:p>
    <w:p w14:paraId="33AB18FA" w14:textId="77777777" w:rsidR="008F4C06" w:rsidRPr="008F4C06" w:rsidRDefault="008F4C06" w:rsidP="004D791D">
      <w:pPr>
        <w:widowControl/>
        <w:numPr>
          <w:ilvl w:val="0"/>
          <w:numId w:val="5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404 Not Found</w:t>
      </w:r>
      <w:r w:rsidRPr="008F4C06">
        <w:rPr>
          <w:rFonts w:ascii="Segoe UI" w:hAnsi="Segoe UI" w:cs="Segoe UI"/>
          <w:color w:val="E8E6E3"/>
          <w:szCs w:val="21"/>
        </w:rPr>
        <w:t>：请求的资源不存在。</w:t>
      </w:r>
    </w:p>
    <w:p w14:paraId="45E9EB96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5xx</w:t>
      </w:r>
      <w:r w:rsidRPr="008F4C06">
        <w:rPr>
          <w:rFonts w:ascii="Segoe UI" w:hAnsi="Segoe UI" w:cs="Segoe UI"/>
          <w:color w:val="E8E6E3"/>
          <w:sz w:val="26"/>
          <w:szCs w:val="26"/>
        </w:rPr>
        <w:t>（服务器错误状态码）</w:t>
      </w:r>
    </w:p>
    <w:p w14:paraId="39FFBF3F" w14:textId="77777777" w:rsidR="008F4C06" w:rsidRPr="008F4C06" w:rsidRDefault="008F4C06" w:rsidP="004D791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500 Internal Server Error</w:t>
      </w:r>
      <w:r w:rsidRPr="008F4C06">
        <w:rPr>
          <w:rFonts w:ascii="Segoe UI" w:hAnsi="Segoe UI" w:cs="Segoe UI"/>
          <w:color w:val="E8E6E3"/>
          <w:szCs w:val="21"/>
        </w:rPr>
        <w:t>：服务器内部错误，无法完成请求。</w:t>
      </w:r>
    </w:p>
    <w:p w14:paraId="2358A0FD" w14:textId="77777777" w:rsidR="008F4C06" w:rsidRPr="008F4C06" w:rsidRDefault="008F4C06" w:rsidP="004D791D">
      <w:pPr>
        <w:widowControl/>
        <w:numPr>
          <w:ilvl w:val="0"/>
          <w:numId w:val="6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502 Bad Gateway</w:t>
      </w:r>
      <w:r w:rsidRPr="008F4C06">
        <w:rPr>
          <w:rFonts w:ascii="Segoe UI" w:hAnsi="Segoe UI" w:cs="Segoe UI"/>
          <w:color w:val="E8E6E3"/>
          <w:szCs w:val="21"/>
        </w:rPr>
        <w:t>：作为网关或代理的服务器收到无效响应。</w:t>
      </w:r>
    </w:p>
    <w:p w14:paraId="1A24E03B" w14:textId="77777777" w:rsidR="008F4C06" w:rsidRPr="008F4C06" w:rsidRDefault="008F4C06" w:rsidP="004D791D">
      <w:pPr>
        <w:widowControl/>
        <w:numPr>
          <w:ilvl w:val="0"/>
          <w:numId w:val="6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503 Service Unavailable</w:t>
      </w:r>
      <w:r w:rsidRPr="008F4C06">
        <w:rPr>
          <w:rFonts w:ascii="Segoe UI" w:hAnsi="Segoe UI" w:cs="Segoe UI"/>
          <w:color w:val="E8E6E3"/>
          <w:szCs w:val="21"/>
        </w:rPr>
        <w:t>：服务器当前无法处理请求，可能是由于过载或维护。</w:t>
      </w:r>
    </w:p>
    <w:p w14:paraId="13BAF481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这些状态码有助于客户端了解请求的结果，以及如何处理响应。</w:t>
      </w:r>
    </w:p>
    <w:p w14:paraId="0642ADC4" w14:textId="4EB05640" w:rsidR="008F4C06" w:rsidRPr="008F4C06" w:rsidRDefault="008F4C06" w:rsidP="008F4C06">
      <w:pPr>
        <w:rPr>
          <w:rFonts w:ascii="Segoe UI" w:hAnsi="Segoe UI" w:cs="Segoe UI"/>
          <w:szCs w:val="21"/>
        </w:rPr>
      </w:pPr>
      <w:r w:rsidRPr="008F4C06">
        <w:rPr>
          <w:rFonts w:ascii="Segoe UI" w:hAnsi="Segoe UI" w:cs="Segoe UI"/>
          <w:noProof/>
          <w:color w:val="E8E6E3"/>
          <w:szCs w:val="21"/>
        </w:rPr>
        <w:drawing>
          <wp:inline distT="0" distB="0" distL="0" distR="0" wp14:anchorId="5E5AFB4D" wp14:editId="6B8B00F3">
            <wp:extent cx="1219200" cy="12192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D2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15:38:34</w:t>
      </w:r>
    </w:p>
    <w:p w14:paraId="708CF41A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URL</w:t>
      </w:r>
      <w:r w:rsidRPr="008F4C06">
        <w:rPr>
          <w:rFonts w:ascii="Segoe UI" w:hAnsi="Segoe UI" w:cs="Segoe UI"/>
          <w:color w:val="E8E6E3"/>
          <w:szCs w:val="21"/>
        </w:rPr>
        <w:t>怎么跳转到页面</w:t>
      </w:r>
    </w:p>
    <w:p w14:paraId="6A7D8526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15:38:42</w:t>
      </w:r>
    </w:p>
    <w:p w14:paraId="6C69FECF" w14:textId="77777777" w:rsidR="008F4C06" w:rsidRPr="008F4C06" w:rsidRDefault="008F4C06" w:rsidP="008F4C06">
      <w:pPr>
        <w:pStyle w:val="aa"/>
        <w:spacing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要实现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URL </w:t>
      </w:r>
      <w:r w:rsidRPr="008F4C06">
        <w:rPr>
          <w:rFonts w:ascii="Segoe UI" w:hAnsi="Segoe UI" w:cs="Segoe UI"/>
          <w:color w:val="E8E6E3"/>
          <w:sz w:val="21"/>
          <w:szCs w:val="21"/>
        </w:rPr>
        <w:t>跳转到某个页面，你可以使用多种方法，具体取决于你所用的环境和技术。以下是几种常见的方法：</w:t>
      </w:r>
    </w:p>
    <w:p w14:paraId="39613CA4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1. 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 xml:space="preserve">HTML 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页面跳转</w:t>
      </w:r>
    </w:p>
    <w:p w14:paraId="626039B7" w14:textId="77777777" w:rsidR="008F4C06" w:rsidRPr="008F4C06" w:rsidRDefault="008F4C06" w:rsidP="008F4C06">
      <w:pPr>
        <w:pStyle w:val="aa"/>
        <w:spacing w:before="0" w:beforeAutospacing="0" w:after="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HTML </w:t>
      </w:r>
      <w:r w:rsidRPr="008F4C06">
        <w:rPr>
          <w:rFonts w:ascii="Segoe UI" w:hAnsi="Segoe UI" w:cs="Segoe UI"/>
          <w:color w:val="E8E6E3"/>
          <w:sz w:val="21"/>
          <w:szCs w:val="21"/>
        </w:rPr>
        <w:t>中，可以使用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&lt;meta&gt;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 w:val="21"/>
          <w:szCs w:val="21"/>
        </w:rPr>
        <w:t>标签进行页面跳转：</w:t>
      </w:r>
    </w:p>
    <w:p w14:paraId="20930F07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html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44B4487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meta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http-</w:t>
      </w:r>
      <w:proofErr w:type="spellStart"/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equiv</w:t>
      </w:r>
      <w:proofErr w:type="spellEnd"/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=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"refresh"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content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=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"0; 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url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=https://www.example.com"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</w:p>
    <w:p w14:paraId="534C3380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在这个例子中，页面将在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0 </w:t>
      </w:r>
      <w:r w:rsidRPr="008F4C06">
        <w:rPr>
          <w:rFonts w:ascii="Segoe UI" w:hAnsi="Segoe UI" w:cs="Segoe UI"/>
          <w:color w:val="E8E6E3"/>
          <w:sz w:val="21"/>
          <w:szCs w:val="21"/>
        </w:rPr>
        <w:t>秒后跳转到指定的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URL</w:t>
      </w:r>
      <w:r w:rsidRPr="008F4C06">
        <w:rPr>
          <w:rFonts w:ascii="Segoe UI" w:hAnsi="Segoe UI" w:cs="Segoe UI"/>
          <w:color w:val="E8E6E3"/>
          <w:sz w:val="21"/>
          <w:szCs w:val="21"/>
        </w:rPr>
        <w:t>。</w:t>
      </w:r>
    </w:p>
    <w:p w14:paraId="2D609988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lastRenderedPageBreak/>
        <w:t>2. 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 xml:space="preserve">JavaScript 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跳转</w:t>
      </w:r>
    </w:p>
    <w:p w14:paraId="6DEEBCB0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使用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JavaScript </w:t>
      </w:r>
      <w:r w:rsidRPr="008F4C06">
        <w:rPr>
          <w:rFonts w:ascii="Segoe UI" w:hAnsi="Segoe UI" w:cs="Segoe UI"/>
          <w:color w:val="E8E6E3"/>
          <w:sz w:val="21"/>
          <w:szCs w:val="21"/>
        </w:rPr>
        <w:t>可以更灵活地控制跳转：</w:t>
      </w:r>
    </w:p>
    <w:p w14:paraId="7AC9944F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html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224B9BF4" w14:textId="77777777" w:rsidR="008F4C06" w:rsidRPr="008F4C06" w:rsidRDefault="008F4C06" w:rsidP="008F4C06">
      <w:pPr>
        <w:pStyle w:val="HTML"/>
        <w:rPr>
          <w:rStyle w:val="language-javascript"/>
          <w:rFonts w:ascii="Consolas" w:hAnsi="Consolas"/>
          <w:color w:val="B9B3AA"/>
          <w:sz w:val="18"/>
          <w:szCs w:val="18"/>
          <w:bdr w:val="single" w:sz="2" w:space="0" w:color="363B3D" w:frame="1"/>
        </w:rPr>
      </w:pP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script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</w:p>
    <w:p w14:paraId="49AA9FDB" w14:textId="77777777" w:rsidR="008F4C06" w:rsidRPr="008F4C06" w:rsidRDefault="008F4C06" w:rsidP="008F4C06">
      <w:pPr>
        <w:pStyle w:val="HTML"/>
        <w:rPr>
          <w:rStyle w:val="language-javascript"/>
          <w:rFonts w:ascii="Consolas" w:hAnsi="Consolas"/>
          <w:color w:val="B9B3AA"/>
          <w:sz w:val="18"/>
          <w:szCs w:val="18"/>
          <w:bdr w:val="single" w:sz="2" w:space="0" w:color="363B3D" w:frame="1"/>
        </w:rPr>
      </w:pPr>
      <w:r w:rsidRPr="008F4C06">
        <w:rPr>
          <w:rStyle w:val="language-javascript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   </w:t>
      </w:r>
      <w:proofErr w:type="spellStart"/>
      <w:proofErr w:type="gramStart"/>
      <w:r w:rsidRPr="008F4C06">
        <w:rPr>
          <w:rStyle w:val="hljs-variable"/>
          <w:rFonts w:ascii="Consolas" w:hAnsi="Consolas"/>
          <w:color w:val="D39E6D"/>
          <w:sz w:val="18"/>
          <w:szCs w:val="18"/>
          <w:bdr w:val="single" w:sz="2" w:space="0" w:color="363B3D" w:frame="1"/>
        </w:rPr>
        <w:t>window</w:t>
      </w:r>
      <w:r w:rsidRPr="008F4C06">
        <w:rPr>
          <w:rStyle w:val="language-javascript"/>
          <w:rFonts w:ascii="Consolas" w:hAnsi="Consolas"/>
          <w:color w:val="B9B3AA"/>
          <w:sz w:val="18"/>
          <w:szCs w:val="18"/>
          <w:bdr w:val="single" w:sz="2" w:space="0" w:color="363B3D" w:frame="1"/>
        </w:rPr>
        <w:t>.</w:t>
      </w:r>
      <w:r w:rsidRPr="008F4C06">
        <w:rPr>
          <w:rStyle w:val="hljs-property"/>
          <w:rFonts w:ascii="Consolas" w:hAnsi="Consolas"/>
          <w:color w:val="B9B3AA"/>
          <w:sz w:val="18"/>
          <w:szCs w:val="18"/>
          <w:bdr w:val="single" w:sz="2" w:space="0" w:color="363B3D" w:frame="1"/>
        </w:rPr>
        <w:t>location</w:t>
      </w:r>
      <w:proofErr w:type="gramEnd"/>
      <w:r w:rsidRPr="008F4C06">
        <w:rPr>
          <w:rStyle w:val="language-javascript"/>
          <w:rFonts w:ascii="Consolas" w:hAnsi="Consolas"/>
          <w:color w:val="B9B3AA"/>
          <w:sz w:val="18"/>
          <w:szCs w:val="18"/>
          <w:bdr w:val="single" w:sz="2" w:space="0" w:color="363B3D" w:frame="1"/>
        </w:rPr>
        <w:t>.</w:t>
      </w:r>
      <w:r w:rsidRPr="008F4C06">
        <w:rPr>
          <w:rStyle w:val="hljs-property"/>
          <w:rFonts w:ascii="Consolas" w:hAnsi="Consolas"/>
          <w:color w:val="B9B3AA"/>
          <w:sz w:val="18"/>
          <w:szCs w:val="18"/>
          <w:bdr w:val="single" w:sz="2" w:space="0" w:color="363B3D" w:frame="1"/>
        </w:rPr>
        <w:t>href</w:t>
      </w:r>
      <w:proofErr w:type="spellEnd"/>
      <w:r w:rsidRPr="008F4C06">
        <w:rPr>
          <w:rStyle w:val="language-javascript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=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"https://www.example.com"</w:t>
      </w:r>
      <w:r w:rsidRPr="008F4C06">
        <w:rPr>
          <w:rStyle w:val="language-javascript"/>
          <w:rFonts w:ascii="Consolas" w:hAnsi="Consolas"/>
          <w:color w:val="B9B3AA"/>
          <w:sz w:val="18"/>
          <w:szCs w:val="18"/>
          <w:bdr w:val="single" w:sz="2" w:space="0" w:color="363B3D" w:frame="1"/>
        </w:rPr>
        <w:t>;</w:t>
      </w:r>
    </w:p>
    <w:p w14:paraId="31C3619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&lt;/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script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</w:p>
    <w:p w14:paraId="2F8386D8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你可以在某个事件触发时（如按钮点击）执行这个脚本。</w:t>
      </w:r>
    </w:p>
    <w:p w14:paraId="63D8CDA8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3. 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服务器端重定向</w:t>
      </w:r>
    </w:p>
    <w:p w14:paraId="0F5680EC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在服务器端（例如使用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PHP</w:t>
      </w:r>
      <w:r w:rsidRPr="008F4C06">
        <w:rPr>
          <w:rFonts w:ascii="Segoe UI" w:hAnsi="Segoe UI" w:cs="Segoe UI"/>
          <w:color w:val="E8E6E3"/>
          <w:sz w:val="21"/>
          <w:szCs w:val="21"/>
        </w:rPr>
        <w:t>），可以实现重定向：</w:t>
      </w:r>
    </w:p>
    <w:p w14:paraId="049C9DE0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php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0761607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&lt;?php</w:t>
      </w:r>
    </w:p>
    <w:p w14:paraId="3DBD55C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header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"Location: https://www.example.com"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);</w:t>
      </w:r>
    </w:p>
    <w:p w14:paraId="239133E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gramStart"/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exit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);</w:t>
      </w:r>
    </w:p>
    <w:p w14:paraId="1481C32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?&gt;</w:t>
      </w:r>
    </w:p>
    <w:p w14:paraId="5128372F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这个代码会让服务器发送一个重定向响应到客户端。</w:t>
      </w:r>
    </w:p>
    <w:p w14:paraId="0ED9F0A0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4. 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 xml:space="preserve">URL 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跳转参数</w:t>
      </w:r>
    </w:p>
    <w:p w14:paraId="59F0E8D7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在某些情况下，你可能希望根据条件进行跳转。例如，使用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URL </w:t>
      </w:r>
      <w:r w:rsidRPr="008F4C06">
        <w:rPr>
          <w:rFonts w:ascii="Segoe UI" w:hAnsi="Segoe UI" w:cs="Segoe UI"/>
          <w:color w:val="E8E6E3"/>
          <w:sz w:val="21"/>
          <w:szCs w:val="21"/>
        </w:rPr>
        <w:t>参数：</w:t>
      </w:r>
    </w:p>
    <w:p w14:paraId="0A215B39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html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3CB5486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a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href</w:t>
      </w:r>
      <w:proofErr w:type="spellEnd"/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=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page.php?redirect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=https://www.example.com"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点击这里跳转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&lt;/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a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</w:p>
    <w:p w14:paraId="11A6DE07" w14:textId="77777777" w:rsidR="008F4C06" w:rsidRPr="008F4C06" w:rsidRDefault="008F4C06" w:rsidP="008F4C06">
      <w:pPr>
        <w:pStyle w:val="aa"/>
        <w:spacing w:before="0" w:beforeAutospacing="0" w:after="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然后在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page.php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 w:val="21"/>
          <w:szCs w:val="21"/>
        </w:rPr>
        <w:t>中解析参数并执行跳转。</w:t>
      </w:r>
    </w:p>
    <w:p w14:paraId="49A060C6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5. 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使用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 xml:space="preserve"> HTML 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表单</w:t>
      </w:r>
    </w:p>
    <w:p w14:paraId="28AD688B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可以通过表单提交进行跳转：</w:t>
      </w:r>
    </w:p>
    <w:p w14:paraId="1F906375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html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0144338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form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action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=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"https://www.example.com"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method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=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"GET"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</w:p>
    <w:p w14:paraId="3078B7F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input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type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=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"submit"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attr"/>
          <w:rFonts w:ascii="Consolas" w:hAnsi="Consolas"/>
          <w:color w:val="D39E6D"/>
          <w:sz w:val="18"/>
          <w:szCs w:val="18"/>
          <w:bdr w:val="single" w:sz="2" w:space="0" w:color="363B3D" w:frame="1"/>
        </w:rPr>
        <w:t>value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=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跳转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</w:p>
    <w:p w14:paraId="2235C83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&lt;/</w:t>
      </w:r>
      <w:r w:rsidRPr="008F4C06">
        <w:rPr>
          <w:rStyle w:val="hljs-name"/>
          <w:rFonts w:ascii="Consolas" w:hAnsi="Consolas"/>
          <w:color w:val="E06E77"/>
          <w:bdr w:val="single" w:sz="2" w:space="0" w:color="363B3D" w:frame="1"/>
        </w:rPr>
        <w:t>form</w:t>
      </w:r>
      <w:r w:rsidRPr="008F4C06">
        <w:rPr>
          <w:rStyle w:val="hljs-tag"/>
          <w:rFonts w:ascii="Consolas" w:hAnsi="Consolas"/>
          <w:color w:val="B9B3AA"/>
          <w:sz w:val="18"/>
          <w:szCs w:val="18"/>
          <w:bdr w:val="single" w:sz="2" w:space="0" w:color="363B3D" w:frame="1"/>
        </w:rPr>
        <w:t>&gt;</w:t>
      </w:r>
    </w:p>
    <w:p w14:paraId="044D8F6D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lastRenderedPageBreak/>
        <w:t>注意事项</w:t>
      </w:r>
    </w:p>
    <w:p w14:paraId="2E840A59" w14:textId="77777777" w:rsidR="008F4C06" w:rsidRPr="008F4C06" w:rsidRDefault="008F4C06" w:rsidP="004D791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确保跳转的</w:t>
      </w:r>
      <w:r w:rsidRPr="008F4C06">
        <w:rPr>
          <w:rFonts w:ascii="Segoe UI" w:hAnsi="Segoe UI" w:cs="Segoe UI"/>
          <w:color w:val="E8E6E3"/>
          <w:szCs w:val="21"/>
        </w:rPr>
        <w:t xml:space="preserve"> URL </w:t>
      </w:r>
      <w:r w:rsidRPr="008F4C06">
        <w:rPr>
          <w:rFonts w:ascii="Segoe UI" w:hAnsi="Segoe UI" w:cs="Segoe UI"/>
          <w:color w:val="E8E6E3"/>
          <w:szCs w:val="21"/>
        </w:rPr>
        <w:t>是有效的，且不涉及任何不安全或恶意网站。</w:t>
      </w:r>
    </w:p>
    <w:p w14:paraId="1A8DCDF1" w14:textId="77777777" w:rsidR="008F4C06" w:rsidRPr="008F4C06" w:rsidRDefault="008F4C06" w:rsidP="004D791D">
      <w:pPr>
        <w:widowControl/>
        <w:numPr>
          <w:ilvl w:val="0"/>
          <w:numId w:val="7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根据</w:t>
      </w:r>
      <w:r w:rsidRPr="008F4C06">
        <w:rPr>
          <w:rFonts w:ascii="Segoe UI" w:hAnsi="Segoe UI" w:cs="Segoe UI"/>
          <w:color w:val="E8E6E3"/>
          <w:szCs w:val="21"/>
        </w:rPr>
        <w:t xml:space="preserve"> SEO </w:t>
      </w:r>
      <w:r w:rsidRPr="008F4C06">
        <w:rPr>
          <w:rFonts w:ascii="Segoe UI" w:hAnsi="Segoe UI" w:cs="Segoe UI"/>
          <w:color w:val="E8E6E3"/>
          <w:szCs w:val="21"/>
        </w:rPr>
        <w:t>的最佳实践，使用适当的</w:t>
      </w:r>
      <w:r w:rsidRPr="008F4C06">
        <w:rPr>
          <w:rFonts w:ascii="Segoe UI" w:hAnsi="Segoe UI" w:cs="Segoe UI"/>
          <w:color w:val="E8E6E3"/>
          <w:szCs w:val="21"/>
        </w:rPr>
        <w:t xml:space="preserve"> HTTP </w:t>
      </w:r>
      <w:r w:rsidRPr="008F4C06">
        <w:rPr>
          <w:rFonts w:ascii="Segoe UI" w:hAnsi="Segoe UI" w:cs="Segoe UI"/>
          <w:color w:val="E8E6E3"/>
          <w:szCs w:val="21"/>
        </w:rPr>
        <w:t>状态码（如</w:t>
      </w:r>
      <w:r w:rsidRPr="008F4C06">
        <w:rPr>
          <w:rFonts w:ascii="Segoe UI" w:hAnsi="Segoe UI" w:cs="Segoe UI"/>
          <w:color w:val="E8E6E3"/>
          <w:szCs w:val="21"/>
        </w:rPr>
        <w:t xml:space="preserve"> 301 </w:t>
      </w:r>
      <w:r w:rsidRPr="008F4C06">
        <w:rPr>
          <w:rFonts w:ascii="Segoe UI" w:hAnsi="Segoe UI" w:cs="Segoe UI"/>
          <w:color w:val="E8E6E3"/>
          <w:szCs w:val="21"/>
        </w:rPr>
        <w:t>或</w:t>
      </w:r>
      <w:r w:rsidRPr="008F4C06">
        <w:rPr>
          <w:rFonts w:ascii="Segoe UI" w:hAnsi="Segoe UI" w:cs="Segoe UI"/>
          <w:color w:val="E8E6E3"/>
          <w:szCs w:val="21"/>
        </w:rPr>
        <w:t xml:space="preserve"> 302</w:t>
      </w:r>
      <w:r w:rsidRPr="008F4C06">
        <w:rPr>
          <w:rFonts w:ascii="Segoe UI" w:hAnsi="Segoe UI" w:cs="Segoe UI"/>
          <w:color w:val="E8E6E3"/>
          <w:szCs w:val="21"/>
        </w:rPr>
        <w:t>）进行重定向，以确保搜索引擎正确处理。</w:t>
      </w:r>
    </w:p>
    <w:p w14:paraId="4D224AF6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这些方法可以根据你的需求进行调整和使用。如果有具体的应用场景或技术</w:t>
      </w:r>
      <w:proofErr w:type="gramStart"/>
      <w:r w:rsidRPr="008F4C06">
        <w:rPr>
          <w:rFonts w:ascii="Segoe UI" w:hAnsi="Segoe UI" w:cs="Segoe UI"/>
          <w:color w:val="E8E6E3"/>
          <w:sz w:val="21"/>
          <w:szCs w:val="21"/>
        </w:rPr>
        <w:t>栈</w:t>
      </w:r>
      <w:proofErr w:type="gramEnd"/>
      <w:r w:rsidRPr="008F4C06">
        <w:rPr>
          <w:rFonts w:ascii="Segoe UI" w:hAnsi="Segoe UI" w:cs="Segoe UI"/>
          <w:color w:val="E8E6E3"/>
          <w:sz w:val="21"/>
          <w:szCs w:val="21"/>
        </w:rPr>
        <w:t>，欢迎提供更多信息！</w:t>
      </w:r>
    </w:p>
    <w:p w14:paraId="37A2AE99" w14:textId="187620CE" w:rsidR="008F4C06" w:rsidRPr="008F4C06" w:rsidRDefault="008F4C06" w:rsidP="008F4C06">
      <w:pPr>
        <w:rPr>
          <w:rFonts w:ascii="Segoe UI" w:hAnsi="Segoe UI" w:cs="Segoe UI"/>
          <w:szCs w:val="21"/>
        </w:rPr>
      </w:pPr>
      <w:r w:rsidRPr="008F4C06">
        <w:rPr>
          <w:rFonts w:ascii="Segoe UI" w:hAnsi="Segoe UI" w:cs="Segoe UI"/>
          <w:noProof/>
          <w:color w:val="E8E6E3"/>
          <w:szCs w:val="21"/>
        </w:rPr>
        <w:drawing>
          <wp:inline distT="0" distB="0" distL="0" distR="0" wp14:anchorId="63679283" wp14:editId="26C6173C">
            <wp:extent cx="1219200" cy="12192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030A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15:39:20</w:t>
      </w:r>
    </w:p>
    <w:p w14:paraId="62AE8034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检测避免死锁的数据结构和算法</w:t>
      </w:r>
    </w:p>
    <w:p w14:paraId="5B79488B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15:39:31</w:t>
      </w:r>
    </w:p>
    <w:p w14:paraId="56E0EDC9" w14:textId="77777777" w:rsidR="008F4C06" w:rsidRPr="008F4C06" w:rsidRDefault="008F4C06" w:rsidP="008F4C06">
      <w:pPr>
        <w:pStyle w:val="aa"/>
        <w:spacing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死锁是计算机科学中的一个重要概念，特别是在并发编程和多线程环境中。为了检测和避免死锁，通常使用一些特定的数据结构和算法。下面是一些常用的方法和工具：</w:t>
      </w:r>
    </w:p>
    <w:p w14:paraId="0E0F2A70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1. 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资源分配图</w:t>
      </w:r>
    </w:p>
    <w:p w14:paraId="76DBCC2C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资源分配图</w:t>
      </w:r>
      <w:r w:rsidRPr="008F4C06">
        <w:rPr>
          <w:rFonts w:ascii="Segoe UI" w:hAnsi="Segoe UI" w:cs="Segoe UI"/>
          <w:color w:val="E8E6E3"/>
          <w:sz w:val="21"/>
          <w:szCs w:val="21"/>
        </w:rPr>
        <w:t>是一种用于检测死锁的图形表示方法。图的节点分为两种类型：</w:t>
      </w:r>
    </w:p>
    <w:p w14:paraId="6934AABE" w14:textId="77777777" w:rsidR="008F4C06" w:rsidRPr="008F4C06" w:rsidRDefault="008F4C06" w:rsidP="004D791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进程节点</w:t>
      </w:r>
      <w:r w:rsidRPr="008F4C06">
        <w:rPr>
          <w:rFonts w:ascii="Segoe UI" w:hAnsi="Segoe UI" w:cs="Segoe UI"/>
          <w:color w:val="E8E6E3"/>
          <w:szCs w:val="21"/>
        </w:rPr>
        <w:t>（</w:t>
      </w:r>
      <w:r w:rsidRPr="008F4C06">
        <w:rPr>
          <w:rFonts w:ascii="Segoe UI" w:hAnsi="Segoe UI" w:cs="Segoe UI"/>
          <w:color w:val="E8E6E3"/>
          <w:szCs w:val="21"/>
        </w:rPr>
        <w:t>P</w:t>
      </w:r>
      <w:r w:rsidRPr="008F4C06">
        <w:rPr>
          <w:rFonts w:ascii="Segoe UI" w:hAnsi="Segoe UI" w:cs="Segoe UI"/>
          <w:color w:val="E8E6E3"/>
          <w:szCs w:val="21"/>
        </w:rPr>
        <w:t>）</w:t>
      </w:r>
    </w:p>
    <w:p w14:paraId="2487377B" w14:textId="77777777" w:rsidR="008F4C06" w:rsidRPr="008F4C06" w:rsidRDefault="008F4C06" w:rsidP="004D791D">
      <w:pPr>
        <w:widowControl/>
        <w:numPr>
          <w:ilvl w:val="0"/>
          <w:numId w:val="8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资源节点</w:t>
      </w:r>
      <w:r w:rsidRPr="008F4C06">
        <w:rPr>
          <w:rFonts w:ascii="Segoe UI" w:hAnsi="Segoe UI" w:cs="Segoe UI"/>
          <w:color w:val="E8E6E3"/>
          <w:szCs w:val="21"/>
        </w:rPr>
        <w:t>（</w:t>
      </w:r>
      <w:r w:rsidRPr="008F4C06">
        <w:rPr>
          <w:rFonts w:ascii="Segoe UI" w:hAnsi="Segoe UI" w:cs="Segoe UI"/>
          <w:color w:val="E8E6E3"/>
          <w:szCs w:val="21"/>
        </w:rPr>
        <w:t>R</w:t>
      </w:r>
      <w:r w:rsidRPr="008F4C06">
        <w:rPr>
          <w:rFonts w:ascii="Segoe UI" w:hAnsi="Segoe UI" w:cs="Segoe UI"/>
          <w:color w:val="E8E6E3"/>
          <w:szCs w:val="21"/>
        </w:rPr>
        <w:t>）</w:t>
      </w:r>
    </w:p>
    <w:p w14:paraId="72683835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检测死锁</w:t>
      </w:r>
    </w:p>
    <w:p w14:paraId="234130E2" w14:textId="77777777" w:rsidR="008F4C06" w:rsidRPr="008F4C06" w:rsidRDefault="008F4C06" w:rsidP="004D791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请求边</w:t>
      </w:r>
      <w:r w:rsidRPr="008F4C06">
        <w:rPr>
          <w:rFonts w:ascii="Segoe UI" w:hAnsi="Segoe UI" w:cs="Segoe UI"/>
          <w:color w:val="E8E6E3"/>
          <w:szCs w:val="21"/>
        </w:rPr>
        <w:t>（</w:t>
      </w:r>
      <w:r w:rsidRPr="008F4C06">
        <w:rPr>
          <w:rFonts w:ascii="Segoe UI" w:hAnsi="Segoe UI" w:cs="Segoe UI"/>
          <w:color w:val="E8E6E3"/>
          <w:szCs w:val="21"/>
        </w:rPr>
        <w:t>P → R</w:t>
      </w:r>
      <w:r w:rsidRPr="008F4C06">
        <w:rPr>
          <w:rFonts w:ascii="Segoe UI" w:hAnsi="Segoe UI" w:cs="Segoe UI"/>
          <w:color w:val="E8E6E3"/>
          <w:szCs w:val="21"/>
        </w:rPr>
        <w:t>）：表示进程请求某个资源。</w:t>
      </w:r>
    </w:p>
    <w:p w14:paraId="16FD09AC" w14:textId="77777777" w:rsidR="008F4C06" w:rsidRPr="008F4C06" w:rsidRDefault="008F4C06" w:rsidP="004D791D">
      <w:pPr>
        <w:widowControl/>
        <w:numPr>
          <w:ilvl w:val="0"/>
          <w:numId w:val="9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分配边</w:t>
      </w:r>
      <w:r w:rsidRPr="008F4C06">
        <w:rPr>
          <w:rFonts w:ascii="Segoe UI" w:hAnsi="Segoe UI" w:cs="Segoe UI"/>
          <w:color w:val="E8E6E3"/>
          <w:szCs w:val="21"/>
        </w:rPr>
        <w:t>（</w:t>
      </w:r>
      <w:r w:rsidRPr="008F4C06">
        <w:rPr>
          <w:rFonts w:ascii="Segoe UI" w:hAnsi="Segoe UI" w:cs="Segoe UI"/>
          <w:color w:val="E8E6E3"/>
          <w:szCs w:val="21"/>
        </w:rPr>
        <w:t>R → P</w:t>
      </w:r>
      <w:r w:rsidRPr="008F4C06">
        <w:rPr>
          <w:rFonts w:ascii="Segoe UI" w:hAnsi="Segoe UI" w:cs="Segoe UI"/>
          <w:color w:val="E8E6E3"/>
          <w:szCs w:val="21"/>
        </w:rPr>
        <w:t>）：表示资源已分配给某个进程。</w:t>
      </w:r>
    </w:p>
    <w:p w14:paraId="0468CE79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如果在资源分配图中存在一个环，则表示系统中发生了死锁。</w:t>
      </w:r>
    </w:p>
    <w:p w14:paraId="43C5BA45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lastRenderedPageBreak/>
        <w:t>2. 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银行家算法</w:t>
      </w:r>
    </w:p>
    <w:p w14:paraId="1387B964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银行家算法</w:t>
      </w:r>
      <w:r w:rsidRPr="008F4C06">
        <w:rPr>
          <w:rFonts w:ascii="Segoe UI" w:hAnsi="Segoe UI" w:cs="Segoe UI"/>
          <w:color w:val="E8E6E3"/>
          <w:sz w:val="21"/>
          <w:szCs w:val="21"/>
        </w:rPr>
        <w:t>是由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proofErr w:type="spellStart"/>
      <w:r w:rsidRPr="008F4C06">
        <w:rPr>
          <w:rFonts w:ascii="Segoe UI" w:hAnsi="Segoe UI" w:cs="Segoe UI"/>
          <w:color w:val="E8E6E3"/>
          <w:sz w:val="21"/>
          <w:szCs w:val="21"/>
        </w:rPr>
        <w:t>Edsger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 xml:space="preserve"> Dijkstra </w:t>
      </w:r>
      <w:r w:rsidRPr="008F4C06">
        <w:rPr>
          <w:rFonts w:ascii="Segoe UI" w:hAnsi="Segoe UI" w:cs="Segoe UI"/>
          <w:color w:val="E8E6E3"/>
          <w:sz w:val="21"/>
          <w:szCs w:val="21"/>
        </w:rPr>
        <w:t>提出的一个避免死锁的算法。它通过以下步骤进行资源的安全分配：</w:t>
      </w:r>
    </w:p>
    <w:p w14:paraId="58E00060" w14:textId="77777777" w:rsidR="008F4C06" w:rsidRPr="008F4C06" w:rsidRDefault="008F4C06" w:rsidP="004D791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资源请求</w:t>
      </w:r>
      <w:r w:rsidRPr="008F4C06">
        <w:rPr>
          <w:rFonts w:ascii="Segoe UI" w:hAnsi="Segoe UI" w:cs="Segoe UI"/>
          <w:color w:val="E8E6E3"/>
          <w:szCs w:val="21"/>
        </w:rPr>
        <w:t>：当进程请求资源时，系统会先模拟分配这些资源，然后检查是否仍然处于安全状态。</w:t>
      </w:r>
    </w:p>
    <w:p w14:paraId="247B54EB" w14:textId="77777777" w:rsidR="008F4C06" w:rsidRPr="008F4C06" w:rsidRDefault="008F4C06" w:rsidP="004D791D">
      <w:pPr>
        <w:widowControl/>
        <w:numPr>
          <w:ilvl w:val="0"/>
          <w:numId w:val="10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安全状态检查</w:t>
      </w:r>
      <w:r w:rsidRPr="008F4C06">
        <w:rPr>
          <w:rFonts w:ascii="Segoe UI" w:hAnsi="Segoe UI" w:cs="Segoe UI"/>
          <w:color w:val="E8E6E3"/>
          <w:szCs w:val="21"/>
        </w:rPr>
        <w:t>：使用安全性算法确定是否存在足够的资源满足所有进程的最大需求。</w:t>
      </w:r>
    </w:p>
    <w:p w14:paraId="2A758062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如果资源分配后仍处于安全状态，则分配资源；否则，进程会被阻塞。</w:t>
      </w:r>
    </w:p>
    <w:p w14:paraId="78CAEE3D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3. 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信号量</w:t>
      </w:r>
    </w:p>
    <w:p w14:paraId="1C2294AC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信号量</w:t>
      </w:r>
      <w:r w:rsidRPr="008F4C06">
        <w:rPr>
          <w:rFonts w:ascii="Segoe UI" w:hAnsi="Segoe UI" w:cs="Segoe UI"/>
          <w:color w:val="E8E6E3"/>
          <w:sz w:val="21"/>
          <w:szCs w:val="21"/>
        </w:rPr>
        <w:t>是一种用于控制对共享资源访问的同步机制。通过信号量，可以有效地避免死锁：</w:t>
      </w:r>
    </w:p>
    <w:p w14:paraId="75AE3D5C" w14:textId="77777777" w:rsidR="008F4C06" w:rsidRPr="008F4C06" w:rsidRDefault="008F4C06" w:rsidP="004D791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二进制信号量</w:t>
      </w:r>
      <w:r w:rsidRPr="008F4C06">
        <w:rPr>
          <w:rFonts w:ascii="Segoe UI" w:hAnsi="Segoe UI" w:cs="Segoe UI"/>
          <w:color w:val="E8E6E3"/>
          <w:szCs w:val="21"/>
        </w:rPr>
        <w:t>：用于实现互斥。</w:t>
      </w:r>
    </w:p>
    <w:p w14:paraId="3874D913" w14:textId="77777777" w:rsidR="008F4C06" w:rsidRPr="008F4C06" w:rsidRDefault="008F4C06" w:rsidP="004D791D">
      <w:pPr>
        <w:widowControl/>
        <w:numPr>
          <w:ilvl w:val="0"/>
          <w:numId w:val="11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计数信号量</w:t>
      </w:r>
      <w:r w:rsidRPr="008F4C06">
        <w:rPr>
          <w:rFonts w:ascii="Segoe UI" w:hAnsi="Segoe UI" w:cs="Segoe UI"/>
          <w:color w:val="E8E6E3"/>
          <w:szCs w:val="21"/>
        </w:rPr>
        <w:t>：允许对有限数量的资源进行访问。</w:t>
      </w:r>
    </w:p>
    <w:p w14:paraId="75B8820B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避免死锁</w:t>
      </w:r>
    </w:p>
    <w:p w14:paraId="4261DF86" w14:textId="77777777" w:rsidR="008F4C06" w:rsidRPr="008F4C06" w:rsidRDefault="008F4C06" w:rsidP="004D791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有序分配</w:t>
      </w:r>
      <w:r w:rsidRPr="008F4C06">
        <w:rPr>
          <w:rFonts w:ascii="Segoe UI" w:hAnsi="Segoe UI" w:cs="Segoe UI"/>
          <w:color w:val="E8E6E3"/>
          <w:szCs w:val="21"/>
        </w:rPr>
        <w:t>：确保所有进程以相同的顺序请求资源。</w:t>
      </w:r>
    </w:p>
    <w:p w14:paraId="3FC8F783" w14:textId="77777777" w:rsidR="008F4C06" w:rsidRPr="008F4C06" w:rsidRDefault="008F4C06" w:rsidP="004D791D">
      <w:pPr>
        <w:widowControl/>
        <w:numPr>
          <w:ilvl w:val="0"/>
          <w:numId w:val="12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请求限制</w:t>
      </w:r>
      <w:r w:rsidRPr="008F4C06">
        <w:rPr>
          <w:rFonts w:ascii="Segoe UI" w:hAnsi="Segoe UI" w:cs="Segoe UI"/>
          <w:color w:val="E8E6E3"/>
          <w:szCs w:val="21"/>
        </w:rPr>
        <w:t>：进程在开始执行前必须申请所有资源，而不是在执行期间申请。</w:t>
      </w:r>
    </w:p>
    <w:p w14:paraId="1BCC42A5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4. 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条件变量</w:t>
      </w:r>
    </w:p>
    <w:p w14:paraId="0625768E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条件变量</w:t>
      </w:r>
      <w:r w:rsidRPr="008F4C06">
        <w:rPr>
          <w:rFonts w:ascii="Segoe UI" w:hAnsi="Segoe UI" w:cs="Segoe UI"/>
          <w:color w:val="E8E6E3"/>
          <w:sz w:val="21"/>
          <w:szCs w:val="21"/>
        </w:rPr>
        <w:t>与信号量配合使用，能帮助避免死锁。它们允许线程在某些条件不满足时等待，而不是持有锁。</w:t>
      </w:r>
    </w:p>
    <w:p w14:paraId="6641EB6B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5. 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死锁检测算法</w:t>
      </w:r>
    </w:p>
    <w:p w14:paraId="09F14CCE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可以定期检查系统状态，以发现死锁的存在。以下是一些常用的检测算法：</w:t>
      </w:r>
    </w:p>
    <w:p w14:paraId="091C21A7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1. </w:t>
      </w:r>
      <w:r w:rsidRPr="008F4C06">
        <w:rPr>
          <w:rStyle w:val="ac"/>
          <w:rFonts w:ascii="Segoe UI" w:hAnsi="Segoe UI" w:cs="Segoe UI"/>
          <w:b/>
          <w:bCs/>
          <w:color w:val="E8E6E3"/>
          <w:sz w:val="21"/>
          <w:szCs w:val="21"/>
          <w:bdr w:val="single" w:sz="2" w:space="0" w:color="363B3D" w:frame="1"/>
        </w:rPr>
        <w:t>Wait-For Graph</w:t>
      </w:r>
    </w:p>
    <w:p w14:paraId="1743BA98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通过建立一个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Wait-For Graph </w:t>
      </w:r>
      <w:r w:rsidRPr="008F4C06">
        <w:rPr>
          <w:rFonts w:ascii="Segoe UI" w:hAnsi="Segoe UI" w:cs="Segoe UI"/>
          <w:color w:val="E8E6E3"/>
          <w:sz w:val="21"/>
          <w:szCs w:val="21"/>
        </w:rPr>
        <w:t>来检测死锁，图的节点表示进程，</w:t>
      </w:r>
      <w:proofErr w:type="gramStart"/>
      <w:r w:rsidRPr="008F4C06">
        <w:rPr>
          <w:rFonts w:ascii="Segoe UI" w:hAnsi="Segoe UI" w:cs="Segoe UI"/>
          <w:color w:val="E8E6E3"/>
          <w:sz w:val="21"/>
          <w:szCs w:val="21"/>
        </w:rPr>
        <w:t>边表示</w:t>
      </w:r>
      <w:proofErr w:type="gramEnd"/>
      <w:r w:rsidRPr="008F4C06">
        <w:rPr>
          <w:rFonts w:ascii="Segoe UI" w:hAnsi="Segoe UI" w:cs="Segoe UI"/>
          <w:color w:val="E8E6E3"/>
          <w:sz w:val="21"/>
          <w:szCs w:val="21"/>
        </w:rPr>
        <w:t>进程等待其他进程持有的资源。如果图中存在环，则表示死锁。</w:t>
      </w:r>
    </w:p>
    <w:p w14:paraId="1C5A122B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lastRenderedPageBreak/>
        <w:t>2. </w:t>
      </w:r>
      <w:r w:rsidRPr="008F4C06">
        <w:rPr>
          <w:rStyle w:val="ac"/>
          <w:rFonts w:ascii="Segoe UI" w:hAnsi="Segoe UI" w:cs="Segoe UI"/>
          <w:b/>
          <w:bCs/>
          <w:color w:val="E8E6E3"/>
          <w:sz w:val="21"/>
          <w:szCs w:val="21"/>
          <w:bdr w:val="single" w:sz="2" w:space="0" w:color="363B3D" w:frame="1"/>
        </w:rPr>
        <w:t>资源分配算法</w:t>
      </w:r>
    </w:p>
    <w:p w14:paraId="4677B0E5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如银行家算法等，通过不断监测系统的资源分配情况，及时发现资源争用导致的死锁。</w:t>
      </w:r>
    </w:p>
    <w:p w14:paraId="78CA20A6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6. 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资源预分配</w:t>
      </w:r>
    </w:p>
    <w:p w14:paraId="7D5369E0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在某些系统中，可能会使用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资源预分配</w:t>
      </w:r>
      <w:r w:rsidRPr="008F4C06">
        <w:rPr>
          <w:rFonts w:ascii="Segoe UI" w:hAnsi="Segoe UI" w:cs="Segoe UI"/>
          <w:color w:val="E8E6E3"/>
          <w:sz w:val="21"/>
          <w:szCs w:val="21"/>
        </w:rPr>
        <w:t>策略，要求进程在开始执行前申请所有所需资源。这种方式可以有效避免死锁，但可能导致资源利用率下降。</w:t>
      </w:r>
    </w:p>
    <w:p w14:paraId="0411B409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7. </w:t>
      </w:r>
      <w:r w:rsidRPr="008F4C06">
        <w:rPr>
          <w:rStyle w:val="ac"/>
          <w:rFonts w:ascii="Segoe UI" w:hAnsi="Segoe UI" w:cs="Segoe UI"/>
          <w:b/>
          <w:bCs/>
          <w:color w:val="E8E6E3"/>
          <w:sz w:val="26"/>
          <w:szCs w:val="26"/>
          <w:bdr w:val="single" w:sz="2" w:space="0" w:color="363B3D" w:frame="1"/>
        </w:rPr>
        <w:t>超时机制</w:t>
      </w:r>
    </w:p>
    <w:p w14:paraId="363461E9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设定进程在请求资源时的超时时间，如果在规定时间内没有获得资源，进程会自动放弃并重试。这可以减少死锁的发生概率。</w:t>
      </w:r>
    </w:p>
    <w:p w14:paraId="129CFAAB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总结</w:t>
      </w:r>
    </w:p>
    <w:p w14:paraId="2B492F7D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避免和检测死锁是确保并发程序正常运行的重要方面。通过合适的数据结构和算法，如资源分配图、银行家算法、信号量和条件变量，可以有效地管理资源分配，从而减少死锁的可能性。开发人员在设计并发系统时应考虑这些策略，以确保系统的健壮性和可靠性。</w:t>
      </w:r>
    </w:p>
    <w:p w14:paraId="31AF9F2F" w14:textId="283AE352" w:rsidR="008F4C06" w:rsidRPr="008F4C06" w:rsidRDefault="008F4C06" w:rsidP="008F4C06">
      <w:pPr>
        <w:rPr>
          <w:rFonts w:ascii="Segoe UI" w:hAnsi="Segoe UI" w:cs="Segoe UI"/>
          <w:szCs w:val="21"/>
        </w:rPr>
      </w:pPr>
      <w:r w:rsidRPr="008F4C06">
        <w:rPr>
          <w:rFonts w:ascii="Segoe UI" w:hAnsi="Segoe UI" w:cs="Segoe UI"/>
          <w:noProof/>
          <w:color w:val="E8E6E3"/>
          <w:szCs w:val="21"/>
        </w:rPr>
        <w:drawing>
          <wp:inline distT="0" distB="0" distL="0" distR="0" wp14:anchorId="176C87C1" wp14:editId="52588032">
            <wp:extent cx="1219200" cy="12192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A092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15:40:16</w:t>
      </w:r>
    </w:p>
    <w:p w14:paraId="306EDA5B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打靶过程用的命令</w:t>
      </w:r>
    </w:p>
    <w:p w14:paraId="27BB9C51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15:40:25</w:t>
      </w:r>
    </w:p>
    <w:p w14:paraId="63689F4C" w14:textId="77777777" w:rsidR="008F4C06" w:rsidRPr="008F4C06" w:rsidRDefault="008F4C06" w:rsidP="008F4C06">
      <w:pPr>
        <w:pStyle w:val="aa"/>
        <w:spacing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打靶（</w:t>
      </w:r>
      <w:r w:rsidRPr="008F4C06">
        <w:rPr>
          <w:rFonts w:ascii="Segoe UI" w:hAnsi="Segoe UI" w:cs="Segoe UI"/>
          <w:color w:val="E8E6E3"/>
          <w:sz w:val="21"/>
          <w:szCs w:val="21"/>
        </w:rPr>
        <w:t>Target Shooting</w:t>
      </w:r>
      <w:r w:rsidRPr="008F4C06">
        <w:rPr>
          <w:rFonts w:ascii="Segoe UI" w:hAnsi="Segoe UI" w:cs="Segoe UI"/>
          <w:color w:val="E8E6E3"/>
          <w:sz w:val="21"/>
          <w:szCs w:val="21"/>
        </w:rPr>
        <w:t>）是一种常见的射击运动，涉及精准的枪械控制和射击技巧。在进行打靶训练或比赛时，通常需要遵循一些基本的步骤和使用特定的命令。下面是一个常见的打靶过程和相关的命令示例：</w:t>
      </w:r>
    </w:p>
    <w:p w14:paraId="3FB41893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打靶过程</w:t>
      </w:r>
    </w:p>
    <w:p w14:paraId="7B1FA3CE" w14:textId="77777777" w:rsidR="008F4C06" w:rsidRPr="008F4C06" w:rsidRDefault="008F4C06" w:rsidP="004D791D">
      <w:pPr>
        <w:pStyle w:val="aa"/>
        <w:numPr>
          <w:ilvl w:val="0"/>
          <w:numId w:val="13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准备阶段</w:t>
      </w:r>
    </w:p>
    <w:p w14:paraId="07DBFEF7" w14:textId="77777777" w:rsidR="008F4C06" w:rsidRPr="008F4C06" w:rsidRDefault="008F4C06" w:rsidP="004D791D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装备检查</w:t>
      </w:r>
      <w:r w:rsidRPr="008F4C06">
        <w:rPr>
          <w:rFonts w:ascii="Segoe UI" w:hAnsi="Segoe UI" w:cs="Segoe UI"/>
          <w:color w:val="E8E6E3"/>
          <w:szCs w:val="21"/>
        </w:rPr>
        <w:t>：检查枪械、弹药、靶纸和其他必要装备是否完好。</w:t>
      </w:r>
    </w:p>
    <w:p w14:paraId="1DD0F737" w14:textId="77777777" w:rsidR="008F4C06" w:rsidRPr="008F4C06" w:rsidRDefault="008F4C06" w:rsidP="004D791D">
      <w:pPr>
        <w:widowControl/>
        <w:numPr>
          <w:ilvl w:val="1"/>
          <w:numId w:val="13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lastRenderedPageBreak/>
        <w:t>安全教育</w:t>
      </w:r>
      <w:r w:rsidRPr="008F4C06">
        <w:rPr>
          <w:rFonts w:ascii="Segoe UI" w:hAnsi="Segoe UI" w:cs="Segoe UI"/>
          <w:color w:val="E8E6E3"/>
          <w:szCs w:val="21"/>
        </w:rPr>
        <w:t>：确保所有参与者了解安全规则。</w:t>
      </w:r>
    </w:p>
    <w:p w14:paraId="74A8B645" w14:textId="77777777" w:rsidR="008F4C06" w:rsidRPr="008F4C06" w:rsidRDefault="008F4C06" w:rsidP="004D791D">
      <w:pPr>
        <w:pStyle w:val="aa"/>
        <w:numPr>
          <w:ilvl w:val="0"/>
          <w:numId w:val="13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瞄准</w:t>
      </w:r>
    </w:p>
    <w:p w14:paraId="0765653D" w14:textId="77777777" w:rsidR="008F4C06" w:rsidRPr="008F4C06" w:rsidRDefault="008F4C06" w:rsidP="004D791D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举枪</w:t>
      </w:r>
      <w:r w:rsidRPr="008F4C06">
        <w:rPr>
          <w:rFonts w:ascii="Segoe UI" w:hAnsi="Segoe UI" w:cs="Segoe UI"/>
          <w:color w:val="E8E6E3"/>
          <w:szCs w:val="21"/>
        </w:rPr>
        <w:t>：双手持枪，保持枪械稳固。</w:t>
      </w:r>
    </w:p>
    <w:p w14:paraId="57E9857D" w14:textId="77777777" w:rsidR="008F4C06" w:rsidRPr="008F4C06" w:rsidRDefault="008F4C06" w:rsidP="004D791D">
      <w:pPr>
        <w:widowControl/>
        <w:numPr>
          <w:ilvl w:val="1"/>
          <w:numId w:val="13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瞄准</w:t>
      </w:r>
      <w:r w:rsidRPr="008F4C06">
        <w:rPr>
          <w:rFonts w:ascii="Segoe UI" w:hAnsi="Segoe UI" w:cs="Segoe UI"/>
          <w:color w:val="E8E6E3"/>
          <w:szCs w:val="21"/>
        </w:rPr>
        <w:t>：通过瞄准器或瞄准镜对准目标。</w:t>
      </w:r>
    </w:p>
    <w:p w14:paraId="34B2EC52" w14:textId="77777777" w:rsidR="008F4C06" w:rsidRPr="008F4C06" w:rsidRDefault="008F4C06" w:rsidP="004D791D">
      <w:pPr>
        <w:pStyle w:val="aa"/>
        <w:numPr>
          <w:ilvl w:val="0"/>
          <w:numId w:val="13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射击</w:t>
      </w:r>
    </w:p>
    <w:p w14:paraId="4F20CC72" w14:textId="77777777" w:rsidR="008F4C06" w:rsidRPr="008F4C06" w:rsidRDefault="008F4C06" w:rsidP="004D791D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呼吸调整</w:t>
      </w:r>
      <w:r w:rsidRPr="008F4C06">
        <w:rPr>
          <w:rFonts w:ascii="Segoe UI" w:hAnsi="Segoe UI" w:cs="Segoe UI"/>
          <w:color w:val="E8E6E3"/>
          <w:szCs w:val="21"/>
        </w:rPr>
        <w:t>：进行深呼吸，放松身体，避免紧张。</w:t>
      </w:r>
    </w:p>
    <w:p w14:paraId="38501645" w14:textId="77777777" w:rsidR="008F4C06" w:rsidRPr="008F4C06" w:rsidRDefault="008F4C06" w:rsidP="004D791D">
      <w:pPr>
        <w:widowControl/>
        <w:numPr>
          <w:ilvl w:val="1"/>
          <w:numId w:val="13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击发命令</w:t>
      </w:r>
      <w:r w:rsidRPr="008F4C06">
        <w:rPr>
          <w:rFonts w:ascii="Segoe UI" w:hAnsi="Segoe UI" w:cs="Segoe UI"/>
          <w:color w:val="E8E6E3"/>
          <w:szCs w:val="21"/>
        </w:rPr>
        <w:t>：在目标稳住后，准备射击。</w:t>
      </w:r>
    </w:p>
    <w:p w14:paraId="73731B45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常用命令</w:t>
      </w:r>
    </w:p>
    <w:p w14:paraId="21EA2DD7" w14:textId="77777777" w:rsidR="008F4C06" w:rsidRPr="008F4C06" w:rsidRDefault="008F4C06" w:rsidP="004D791D">
      <w:pPr>
        <w:pStyle w:val="aa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“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准备！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”</w:t>
      </w:r>
    </w:p>
    <w:p w14:paraId="2FED49AD" w14:textId="77777777" w:rsidR="008F4C06" w:rsidRPr="008F4C06" w:rsidRDefault="008F4C06" w:rsidP="004D791D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通知射手准备好进行瞄准和射击。</w:t>
      </w:r>
    </w:p>
    <w:p w14:paraId="3D305102" w14:textId="77777777" w:rsidR="008F4C06" w:rsidRPr="008F4C06" w:rsidRDefault="008F4C06" w:rsidP="004D791D">
      <w:pPr>
        <w:pStyle w:val="aa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“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瞄准！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”</w:t>
      </w:r>
    </w:p>
    <w:p w14:paraId="01A0876E" w14:textId="77777777" w:rsidR="008F4C06" w:rsidRPr="008F4C06" w:rsidRDefault="008F4C06" w:rsidP="004D791D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要求射手将枪口对准目标，并调整瞄准。</w:t>
      </w:r>
    </w:p>
    <w:p w14:paraId="0678484D" w14:textId="77777777" w:rsidR="008F4C06" w:rsidRPr="008F4C06" w:rsidRDefault="008F4C06" w:rsidP="004D791D">
      <w:pPr>
        <w:pStyle w:val="aa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“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射击！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”</w:t>
      </w:r>
    </w:p>
    <w:p w14:paraId="4F7A746F" w14:textId="77777777" w:rsidR="008F4C06" w:rsidRPr="008F4C06" w:rsidRDefault="008F4C06" w:rsidP="004D791D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发出射击的指令，射手在听到此命令后击发。</w:t>
      </w:r>
    </w:p>
    <w:p w14:paraId="27D1B015" w14:textId="77777777" w:rsidR="008F4C06" w:rsidRPr="008F4C06" w:rsidRDefault="008F4C06" w:rsidP="004D791D">
      <w:pPr>
        <w:pStyle w:val="aa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“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停止！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”</w:t>
      </w:r>
    </w:p>
    <w:p w14:paraId="325CE37B" w14:textId="77777777" w:rsidR="008F4C06" w:rsidRPr="008F4C06" w:rsidRDefault="008F4C06" w:rsidP="004D791D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如果需要停止射击，发出该命令。所有射手立即停止射击并放下武器。</w:t>
      </w:r>
    </w:p>
    <w:p w14:paraId="308FB4F6" w14:textId="77777777" w:rsidR="008F4C06" w:rsidRPr="008F4C06" w:rsidRDefault="008F4C06" w:rsidP="004D791D">
      <w:pPr>
        <w:pStyle w:val="aa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“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安全！</w:t>
      </w: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”</w:t>
      </w:r>
    </w:p>
    <w:p w14:paraId="141DFB97" w14:textId="77777777" w:rsidR="008F4C06" w:rsidRPr="008F4C06" w:rsidRDefault="008F4C06" w:rsidP="004D791D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确保所有人安全，检查枪械是否上膛，以及是否在安全状态下。</w:t>
      </w:r>
    </w:p>
    <w:p w14:paraId="5D498880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训练和比赛注意事项</w:t>
      </w:r>
    </w:p>
    <w:p w14:paraId="69067CA0" w14:textId="77777777" w:rsidR="008F4C06" w:rsidRPr="008F4C06" w:rsidRDefault="008F4C06" w:rsidP="004D791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安全第一</w:t>
      </w:r>
      <w:r w:rsidRPr="008F4C06">
        <w:rPr>
          <w:rFonts w:ascii="Segoe UI" w:hAnsi="Segoe UI" w:cs="Segoe UI"/>
          <w:color w:val="E8E6E3"/>
          <w:szCs w:val="21"/>
        </w:rPr>
        <w:t>：确保所有参与者遵守安全规则，佩戴保护装备，如耳罩和眼镜。</w:t>
      </w:r>
    </w:p>
    <w:p w14:paraId="38E7F612" w14:textId="77777777" w:rsidR="008F4C06" w:rsidRPr="008F4C06" w:rsidRDefault="008F4C06" w:rsidP="004D791D">
      <w:pPr>
        <w:widowControl/>
        <w:numPr>
          <w:ilvl w:val="0"/>
          <w:numId w:val="15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认真练习</w:t>
      </w:r>
      <w:r w:rsidRPr="008F4C06">
        <w:rPr>
          <w:rFonts w:ascii="Segoe UI" w:hAnsi="Segoe UI" w:cs="Segoe UI"/>
          <w:color w:val="E8E6E3"/>
          <w:szCs w:val="21"/>
        </w:rPr>
        <w:t>：通过不断练习提高射击技巧，掌握呼吸、握枪、瞄准和击发的协调。</w:t>
      </w:r>
    </w:p>
    <w:p w14:paraId="35D7D241" w14:textId="77777777" w:rsidR="008F4C06" w:rsidRPr="008F4C06" w:rsidRDefault="008F4C06" w:rsidP="004D791D">
      <w:pPr>
        <w:widowControl/>
        <w:numPr>
          <w:ilvl w:val="0"/>
          <w:numId w:val="15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记录成绩</w:t>
      </w:r>
      <w:r w:rsidRPr="008F4C06">
        <w:rPr>
          <w:rFonts w:ascii="Segoe UI" w:hAnsi="Segoe UI" w:cs="Segoe UI"/>
          <w:color w:val="E8E6E3"/>
          <w:szCs w:val="21"/>
        </w:rPr>
        <w:t>：在比赛中记录每一轮的成绩，分析和改进射击技巧。</w:t>
      </w:r>
    </w:p>
    <w:p w14:paraId="33A9C68E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结语</w:t>
      </w:r>
    </w:p>
    <w:p w14:paraId="1332FF3E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打靶是一项需要高度专注和技能的活动，通过规范的命令和流程，可以确保训练和比赛的安全与有效性。希望以上信息能帮助您更好地理解打靶过程及其相关命令。</w:t>
      </w:r>
    </w:p>
    <w:p w14:paraId="2676B635" w14:textId="33E899C8" w:rsidR="008F4C06" w:rsidRPr="008F4C06" w:rsidRDefault="008F4C06" w:rsidP="008F4C06">
      <w:pPr>
        <w:rPr>
          <w:rFonts w:ascii="Segoe UI" w:hAnsi="Segoe UI" w:cs="Segoe UI"/>
          <w:szCs w:val="21"/>
        </w:rPr>
      </w:pPr>
      <w:r w:rsidRPr="008F4C06">
        <w:rPr>
          <w:rFonts w:ascii="Segoe UI" w:hAnsi="Segoe UI" w:cs="Segoe UI"/>
          <w:noProof/>
          <w:color w:val="E8E6E3"/>
          <w:szCs w:val="21"/>
        </w:rPr>
        <w:lastRenderedPageBreak/>
        <w:drawing>
          <wp:inline distT="0" distB="0" distL="0" distR="0" wp14:anchorId="39A0BAA0" wp14:editId="3F943601">
            <wp:extent cx="1219200" cy="12192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CA13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15:40:28</w:t>
      </w:r>
    </w:p>
    <w:p w14:paraId="24AD04EF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proofErr w:type="spellStart"/>
      <w:r w:rsidRPr="008F4C06">
        <w:rPr>
          <w:rFonts w:ascii="Segoe UI" w:hAnsi="Segoe UI" w:cs="Segoe UI"/>
          <w:color w:val="E8E6E3"/>
          <w:szCs w:val="21"/>
        </w:rPr>
        <w:t>chmod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、</w:t>
      </w:r>
      <w:proofErr w:type="spellStart"/>
      <w:r w:rsidRPr="008F4C06">
        <w:rPr>
          <w:rFonts w:ascii="Segoe UI" w:hAnsi="Segoe UI" w:cs="Segoe UI"/>
          <w:color w:val="E8E6E3"/>
          <w:szCs w:val="21"/>
        </w:rPr>
        <w:t>chown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类似的命令详细解释</w:t>
      </w:r>
    </w:p>
    <w:p w14:paraId="1CA309FC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15:40:41</w:t>
      </w:r>
    </w:p>
    <w:p w14:paraId="35C2D520" w14:textId="77777777" w:rsidR="008F4C06" w:rsidRPr="008F4C06" w:rsidRDefault="008F4C06" w:rsidP="008F4C06">
      <w:pPr>
        <w:pStyle w:val="aa"/>
        <w:spacing w:before="0" w:after="0" w:afterAutospacing="0"/>
        <w:rPr>
          <w:rFonts w:ascii="Segoe UI" w:hAnsi="Segoe UI" w:cs="Segoe UI"/>
          <w:color w:val="E8E6E3"/>
          <w:sz w:val="21"/>
          <w:szCs w:val="21"/>
        </w:rPr>
      </w:pP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chmod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 w:val="21"/>
          <w:szCs w:val="21"/>
        </w:rPr>
        <w:t>和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chown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 w:val="21"/>
          <w:szCs w:val="21"/>
        </w:rPr>
        <w:t>是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Linux </w:t>
      </w:r>
      <w:r w:rsidRPr="008F4C06">
        <w:rPr>
          <w:rFonts w:ascii="Segoe UI" w:hAnsi="Segoe UI" w:cs="Segoe UI"/>
          <w:color w:val="E8E6E3"/>
          <w:sz w:val="21"/>
          <w:szCs w:val="21"/>
        </w:rPr>
        <w:t>和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Unix </w:t>
      </w:r>
      <w:r w:rsidRPr="008F4C06">
        <w:rPr>
          <w:rFonts w:ascii="Segoe UI" w:hAnsi="Segoe UI" w:cs="Segoe UI"/>
          <w:color w:val="E8E6E3"/>
          <w:sz w:val="21"/>
          <w:szCs w:val="21"/>
        </w:rPr>
        <w:t>系统中常用的命令，用于管理文件和目录的权限和所有权。下面是对这两个命令的详细解释及其用法。</w:t>
      </w:r>
    </w:p>
    <w:p w14:paraId="0E76F888" w14:textId="77777777" w:rsidR="008F4C06" w:rsidRPr="008F4C06" w:rsidRDefault="008F4C06" w:rsidP="008F4C06">
      <w:pPr>
        <w:pStyle w:val="3"/>
        <w:spacing w:before="0" w:after="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1. </w:t>
      </w:r>
      <w:proofErr w:type="spellStart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chmod</w:t>
      </w:r>
      <w:proofErr w:type="spellEnd"/>
      <w:r w:rsidRPr="008F4C06">
        <w:rPr>
          <w:rFonts w:ascii="Segoe UI" w:hAnsi="Segoe UI" w:cs="Segoe UI"/>
          <w:color w:val="E8E6E3"/>
          <w:sz w:val="26"/>
          <w:szCs w:val="26"/>
        </w:rPr>
        <w:t> </w:t>
      </w:r>
      <w:r w:rsidRPr="008F4C06">
        <w:rPr>
          <w:rFonts w:ascii="Segoe UI" w:hAnsi="Segoe UI" w:cs="Segoe UI"/>
          <w:color w:val="E8E6E3"/>
          <w:sz w:val="26"/>
          <w:szCs w:val="26"/>
        </w:rPr>
        <w:t>命令</w:t>
      </w:r>
    </w:p>
    <w:p w14:paraId="05292CF6" w14:textId="77777777" w:rsidR="008F4C06" w:rsidRPr="008F4C06" w:rsidRDefault="008F4C06" w:rsidP="008F4C06">
      <w:pPr>
        <w:pStyle w:val="aa"/>
        <w:spacing w:before="0" w:beforeAutospacing="0" w:after="0" w:afterAutospacing="0"/>
        <w:rPr>
          <w:rFonts w:ascii="Segoe UI" w:hAnsi="Segoe UI" w:cs="Segoe UI"/>
          <w:color w:val="E8E6E3"/>
          <w:sz w:val="21"/>
          <w:szCs w:val="21"/>
        </w:rPr>
      </w:pP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chmod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>（</w:t>
      </w:r>
      <w:r w:rsidRPr="008F4C06">
        <w:rPr>
          <w:rFonts w:ascii="Segoe UI" w:hAnsi="Segoe UI" w:cs="Segoe UI"/>
          <w:color w:val="E8E6E3"/>
          <w:sz w:val="21"/>
          <w:szCs w:val="21"/>
        </w:rPr>
        <w:t>change mode</w:t>
      </w:r>
      <w:r w:rsidRPr="008F4C06">
        <w:rPr>
          <w:rFonts w:ascii="Segoe UI" w:hAnsi="Segoe UI" w:cs="Segoe UI"/>
          <w:color w:val="E8E6E3"/>
          <w:sz w:val="21"/>
          <w:szCs w:val="21"/>
        </w:rPr>
        <w:t>）用于更改文件或目录的权限。文件权限通常分为三类：用户（</w:t>
      </w:r>
      <w:r w:rsidRPr="008F4C06">
        <w:rPr>
          <w:rFonts w:ascii="Segoe UI" w:hAnsi="Segoe UI" w:cs="Segoe UI"/>
          <w:color w:val="E8E6E3"/>
          <w:sz w:val="21"/>
          <w:szCs w:val="21"/>
        </w:rPr>
        <w:t>owner</w:t>
      </w:r>
      <w:r w:rsidRPr="008F4C06">
        <w:rPr>
          <w:rFonts w:ascii="Segoe UI" w:hAnsi="Segoe UI" w:cs="Segoe UI"/>
          <w:color w:val="E8E6E3"/>
          <w:sz w:val="21"/>
          <w:szCs w:val="21"/>
        </w:rPr>
        <w:t>）、组（</w:t>
      </w:r>
      <w:r w:rsidRPr="008F4C06">
        <w:rPr>
          <w:rFonts w:ascii="Segoe UI" w:hAnsi="Segoe UI" w:cs="Segoe UI"/>
          <w:color w:val="E8E6E3"/>
          <w:sz w:val="21"/>
          <w:szCs w:val="21"/>
        </w:rPr>
        <w:t>group</w:t>
      </w:r>
      <w:r w:rsidRPr="008F4C06">
        <w:rPr>
          <w:rFonts w:ascii="Segoe UI" w:hAnsi="Segoe UI" w:cs="Segoe UI"/>
          <w:color w:val="E8E6E3"/>
          <w:sz w:val="21"/>
          <w:szCs w:val="21"/>
        </w:rPr>
        <w:t>）和其他用户（</w:t>
      </w:r>
      <w:r w:rsidRPr="008F4C06">
        <w:rPr>
          <w:rFonts w:ascii="Segoe UI" w:hAnsi="Segoe UI" w:cs="Segoe UI"/>
          <w:color w:val="E8E6E3"/>
          <w:sz w:val="21"/>
          <w:szCs w:val="21"/>
        </w:rPr>
        <w:t>others</w:t>
      </w:r>
      <w:r w:rsidRPr="008F4C06">
        <w:rPr>
          <w:rFonts w:ascii="Segoe UI" w:hAnsi="Segoe UI" w:cs="Segoe UI"/>
          <w:color w:val="E8E6E3"/>
          <w:sz w:val="21"/>
          <w:szCs w:val="21"/>
        </w:rPr>
        <w:t>）。</w:t>
      </w:r>
    </w:p>
    <w:p w14:paraId="17AE8BA6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权限类型</w:t>
      </w:r>
    </w:p>
    <w:p w14:paraId="1E300E36" w14:textId="77777777" w:rsidR="008F4C06" w:rsidRPr="008F4C06" w:rsidRDefault="008F4C06" w:rsidP="004D791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读（</w:t>
      </w: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r</w:t>
      </w: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）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允许读取文件内容或列出目录内容。</w:t>
      </w:r>
    </w:p>
    <w:p w14:paraId="349DFC38" w14:textId="77777777" w:rsidR="008F4C06" w:rsidRPr="008F4C06" w:rsidRDefault="008F4C06" w:rsidP="004D791D">
      <w:pPr>
        <w:widowControl/>
        <w:numPr>
          <w:ilvl w:val="0"/>
          <w:numId w:val="16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写（</w:t>
      </w: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w</w:t>
      </w: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）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允许修改文件内容或添加</w:t>
      </w:r>
      <w:r w:rsidRPr="008F4C06">
        <w:rPr>
          <w:rFonts w:ascii="Segoe UI" w:hAnsi="Segoe UI" w:cs="Segoe UI"/>
          <w:color w:val="E8E6E3"/>
          <w:szCs w:val="21"/>
        </w:rPr>
        <w:t>/</w:t>
      </w:r>
      <w:r w:rsidRPr="008F4C06">
        <w:rPr>
          <w:rFonts w:ascii="Segoe UI" w:hAnsi="Segoe UI" w:cs="Segoe UI"/>
          <w:color w:val="E8E6E3"/>
          <w:szCs w:val="21"/>
        </w:rPr>
        <w:t>删除目录内容。</w:t>
      </w:r>
    </w:p>
    <w:p w14:paraId="2BE1B894" w14:textId="77777777" w:rsidR="008F4C06" w:rsidRPr="008F4C06" w:rsidRDefault="008F4C06" w:rsidP="004D791D">
      <w:pPr>
        <w:widowControl/>
        <w:numPr>
          <w:ilvl w:val="0"/>
          <w:numId w:val="16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执行（</w:t>
      </w: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x</w:t>
      </w: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）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允许执行文件或进入目录。</w:t>
      </w:r>
    </w:p>
    <w:p w14:paraId="0D72BD24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权限表示法</w:t>
      </w:r>
    </w:p>
    <w:p w14:paraId="05CECA79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权限可以用字符（</w:t>
      </w:r>
      <w:proofErr w:type="spellStart"/>
      <w:r w:rsidRPr="008F4C06">
        <w:rPr>
          <w:rFonts w:ascii="Segoe UI" w:hAnsi="Segoe UI" w:cs="Segoe UI"/>
          <w:color w:val="E8E6E3"/>
          <w:sz w:val="21"/>
          <w:szCs w:val="21"/>
        </w:rPr>
        <w:t>rwx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>）或数字（八进制）表示。</w:t>
      </w:r>
    </w:p>
    <w:p w14:paraId="693A46DE" w14:textId="77777777" w:rsidR="008F4C06" w:rsidRPr="008F4C06" w:rsidRDefault="008F4C06" w:rsidP="004D791D">
      <w:pPr>
        <w:pStyle w:val="aa"/>
        <w:numPr>
          <w:ilvl w:val="0"/>
          <w:numId w:val="17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字符表示法</w:t>
      </w:r>
      <w:r w:rsidRPr="008F4C06">
        <w:rPr>
          <w:rFonts w:ascii="Segoe UI" w:hAnsi="Segoe UI" w:cs="Segoe UI"/>
          <w:color w:val="E8E6E3"/>
          <w:sz w:val="21"/>
          <w:szCs w:val="21"/>
        </w:rPr>
        <w:t>:</w:t>
      </w:r>
    </w:p>
    <w:p w14:paraId="7BBD945A" w14:textId="77777777" w:rsidR="008F4C06" w:rsidRPr="008F4C06" w:rsidRDefault="008F4C06" w:rsidP="004D791D">
      <w:pPr>
        <w:widowControl/>
        <w:numPr>
          <w:ilvl w:val="1"/>
          <w:numId w:val="17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r</w:t>
      </w:r>
      <w:r w:rsidRPr="008F4C06">
        <w:rPr>
          <w:rFonts w:ascii="Segoe UI" w:hAnsi="Segoe UI" w:cs="Segoe UI"/>
          <w:color w:val="E8E6E3"/>
          <w:szCs w:val="21"/>
        </w:rPr>
        <w:t> = 4</w:t>
      </w:r>
    </w:p>
    <w:p w14:paraId="32F13B81" w14:textId="77777777" w:rsidR="008F4C06" w:rsidRPr="008F4C06" w:rsidRDefault="008F4C06" w:rsidP="004D791D">
      <w:pPr>
        <w:widowControl/>
        <w:numPr>
          <w:ilvl w:val="1"/>
          <w:numId w:val="17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w</w:t>
      </w:r>
      <w:r w:rsidRPr="008F4C06">
        <w:rPr>
          <w:rFonts w:ascii="Segoe UI" w:hAnsi="Segoe UI" w:cs="Segoe UI"/>
          <w:color w:val="E8E6E3"/>
          <w:szCs w:val="21"/>
        </w:rPr>
        <w:t> = 2</w:t>
      </w:r>
    </w:p>
    <w:p w14:paraId="6B84929C" w14:textId="77777777" w:rsidR="008F4C06" w:rsidRPr="008F4C06" w:rsidRDefault="008F4C06" w:rsidP="004D791D">
      <w:pPr>
        <w:widowControl/>
        <w:numPr>
          <w:ilvl w:val="1"/>
          <w:numId w:val="17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x</w:t>
      </w:r>
      <w:r w:rsidRPr="008F4C06">
        <w:rPr>
          <w:rFonts w:ascii="Segoe UI" w:hAnsi="Segoe UI" w:cs="Segoe UI"/>
          <w:color w:val="E8E6E3"/>
          <w:szCs w:val="21"/>
        </w:rPr>
        <w:t> = 1</w:t>
      </w:r>
    </w:p>
    <w:p w14:paraId="57F96734" w14:textId="77777777" w:rsidR="008F4C06" w:rsidRPr="008F4C06" w:rsidRDefault="008F4C06" w:rsidP="004D791D">
      <w:pPr>
        <w:widowControl/>
        <w:numPr>
          <w:ilvl w:val="1"/>
          <w:numId w:val="17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组合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例如</w:t>
      </w:r>
      <w:r w:rsidRPr="008F4C06">
        <w:rPr>
          <w:rFonts w:ascii="Segoe UI" w:hAnsi="Segoe UI" w:cs="Segoe UI"/>
          <w:color w:val="E8E6E3"/>
          <w:szCs w:val="21"/>
        </w:rPr>
        <w:t> 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rwx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= 4 + 2 + 1 = 7</w:t>
      </w:r>
      <w:r w:rsidRPr="008F4C06">
        <w:rPr>
          <w:rFonts w:ascii="Segoe UI" w:hAnsi="Segoe UI" w:cs="Segoe UI"/>
          <w:color w:val="E8E6E3"/>
          <w:szCs w:val="21"/>
        </w:rPr>
        <w:t>。</w:t>
      </w:r>
    </w:p>
    <w:p w14:paraId="15F90B89" w14:textId="77777777" w:rsidR="008F4C06" w:rsidRPr="008F4C06" w:rsidRDefault="008F4C06" w:rsidP="004D791D">
      <w:pPr>
        <w:pStyle w:val="aa"/>
        <w:numPr>
          <w:ilvl w:val="0"/>
          <w:numId w:val="17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lastRenderedPageBreak/>
        <w:t>数字表示法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 w:val="21"/>
          <w:szCs w:val="21"/>
        </w:rPr>
        <w:t>权限用三个数字表示，分别对应用户、组和其他用户。</w:t>
      </w:r>
    </w:p>
    <w:p w14:paraId="0E3C51DA" w14:textId="77777777" w:rsidR="008F4C06" w:rsidRPr="008F4C06" w:rsidRDefault="008F4C06" w:rsidP="004D791D">
      <w:pPr>
        <w:widowControl/>
        <w:numPr>
          <w:ilvl w:val="1"/>
          <w:numId w:val="17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例如，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755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表示：</w:t>
      </w:r>
    </w:p>
    <w:p w14:paraId="3B1CCBD2" w14:textId="77777777" w:rsidR="008F4C06" w:rsidRPr="008F4C06" w:rsidRDefault="008F4C06" w:rsidP="004D791D">
      <w:pPr>
        <w:widowControl/>
        <w:numPr>
          <w:ilvl w:val="2"/>
          <w:numId w:val="17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用户：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rwx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（</w:t>
      </w:r>
      <w:r w:rsidRPr="008F4C06">
        <w:rPr>
          <w:rFonts w:ascii="Segoe UI" w:hAnsi="Segoe UI" w:cs="Segoe UI"/>
          <w:color w:val="E8E6E3"/>
          <w:szCs w:val="21"/>
        </w:rPr>
        <w:t>7</w:t>
      </w:r>
      <w:r w:rsidRPr="008F4C06">
        <w:rPr>
          <w:rFonts w:ascii="Segoe UI" w:hAnsi="Segoe UI" w:cs="Segoe UI"/>
          <w:color w:val="E8E6E3"/>
          <w:szCs w:val="21"/>
        </w:rPr>
        <w:t>）</w:t>
      </w:r>
    </w:p>
    <w:p w14:paraId="5AC416E5" w14:textId="77777777" w:rsidR="008F4C06" w:rsidRPr="008F4C06" w:rsidRDefault="008F4C06" w:rsidP="004D791D">
      <w:pPr>
        <w:widowControl/>
        <w:numPr>
          <w:ilvl w:val="2"/>
          <w:numId w:val="17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组：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r-x</w:t>
      </w:r>
      <w:r w:rsidRPr="008F4C06">
        <w:rPr>
          <w:rFonts w:ascii="Segoe UI" w:hAnsi="Segoe UI" w:cs="Segoe UI"/>
          <w:color w:val="E8E6E3"/>
          <w:szCs w:val="21"/>
        </w:rPr>
        <w:t>（</w:t>
      </w:r>
      <w:r w:rsidRPr="008F4C06">
        <w:rPr>
          <w:rFonts w:ascii="Segoe UI" w:hAnsi="Segoe UI" w:cs="Segoe UI"/>
          <w:color w:val="E8E6E3"/>
          <w:szCs w:val="21"/>
        </w:rPr>
        <w:t>5</w:t>
      </w:r>
      <w:r w:rsidRPr="008F4C06">
        <w:rPr>
          <w:rFonts w:ascii="Segoe UI" w:hAnsi="Segoe UI" w:cs="Segoe UI"/>
          <w:color w:val="E8E6E3"/>
          <w:szCs w:val="21"/>
        </w:rPr>
        <w:t>）</w:t>
      </w:r>
    </w:p>
    <w:p w14:paraId="2FAF46B4" w14:textId="77777777" w:rsidR="008F4C06" w:rsidRPr="008F4C06" w:rsidRDefault="008F4C06" w:rsidP="004D791D">
      <w:pPr>
        <w:widowControl/>
        <w:numPr>
          <w:ilvl w:val="2"/>
          <w:numId w:val="17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其他用户：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r-x</w:t>
      </w:r>
      <w:r w:rsidRPr="008F4C06">
        <w:rPr>
          <w:rFonts w:ascii="Segoe UI" w:hAnsi="Segoe UI" w:cs="Segoe UI"/>
          <w:color w:val="E8E6E3"/>
          <w:szCs w:val="21"/>
        </w:rPr>
        <w:t>（</w:t>
      </w:r>
      <w:r w:rsidRPr="008F4C06">
        <w:rPr>
          <w:rFonts w:ascii="Segoe UI" w:hAnsi="Segoe UI" w:cs="Segoe UI"/>
          <w:color w:val="E8E6E3"/>
          <w:szCs w:val="21"/>
        </w:rPr>
        <w:t>5</w:t>
      </w:r>
      <w:r w:rsidRPr="008F4C06">
        <w:rPr>
          <w:rFonts w:ascii="Segoe UI" w:hAnsi="Segoe UI" w:cs="Segoe UI"/>
          <w:color w:val="E8E6E3"/>
          <w:szCs w:val="21"/>
        </w:rPr>
        <w:t>）</w:t>
      </w:r>
    </w:p>
    <w:p w14:paraId="7238365D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常用命令示例</w:t>
      </w:r>
    </w:p>
    <w:p w14:paraId="718A78DB" w14:textId="77777777" w:rsidR="008F4C06" w:rsidRPr="008F4C06" w:rsidRDefault="008F4C06" w:rsidP="004D791D">
      <w:pPr>
        <w:pStyle w:val="aa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更改权限</w:t>
      </w:r>
      <w:r w:rsidRPr="008F4C06">
        <w:rPr>
          <w:rFonts w:ascii="Segoe UI" w:hAnsi="Segoe UI" w:cs="Segoe UI"/>
          <w:color w:val="E8E6E3"/>
          <w:sz w:val="21"/>
          <w:szCs w:val="21"/>
        </w:rPr>
        <w:t>:</w:t>
      </w:r>
    </w:p>
    <w:p w14:paraId="684B5920" w14:textId="77777777" w:rsidR="008F4C06" w:rsidRPr="008F4C06" w:rsidRDefault="008F4C06" w:rsidP="008F4C06">
      <w:pPr>
        <w:pStyle w:val="HTML"/>
        <w:spacing w:after="240"/>
        <w:ind w:left="72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2DA70C4C" w14:textId="77777777" w:rsidR="008F4C06" w:rsidRPr="008F4C06" w:rsidRDefault="008F4C06" w:rsidP="008F4C06">
      <w:pPr>
        <w:pStyle w:val="HTML"/>
        <w:ind w:left="720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chmod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755 filename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将文件权限设置为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rwxr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-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xr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-x</w:t>
      </w:r>
    </w:p>
    <w:p w14:paraId="7C8F9A1F" w14:textId="77777777" w:rsidR="008F4C06" w:rsidRPr="008F4C06" w:rsidRDefault="008F4C06" w:rsidP="008F4C06">
      <w:pPr>
        <w:pStyle w:val="HTML"/>
        <w:ind w:left="720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chmod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u+x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filename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为用户添加执行权限</w:t>
      </w:r>
    </w:p>
    <w:p w14:paraId="2C188149" w14:textId="77777777" w:rsidR="008F4C06" w:rsidRPr="008F4C06" w:rsidRDefault="008F4C06" w:rsidP="008F4C06">
      <w:pPr>
        <w:pStyle w:val="HTML"/>
        <w:ind w:left="720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chmod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go-w filename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proofErr w:type="gram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从组和</w:t>
      </w:r>
      <w:proofErr w:type="gram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其他用户中移除写权限</w:t>
      </w:r>
    </w:p>
    <w:p w14:paraId="4324A842" w14:textId="77777777" w:rsidR="008F4C06" w:rsidRPr="008F4C06" w:rsidRDefault="008F4C06" w:rsidP="004D791D">
      <w:pPr>
        <w:pStyle w:val="aa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递归更改权限</w:t>
      </w:r>
      <w:r w:rsidRPr="008F4C06">
        <w:rPr>
          <w:rFonts w:ascii="Segoe UI" w:hAnsi="Segoe UI" w:cs="Segoe UI"/>
          <w:color w:val="E8E6E3"/>
          <w:sz w:val="21"/>
          <w:szCs w:val="21"/>
        </w:rPr>
        <w:t>:</w:t>
      </w:r>
    </w:p>
    <w:p w14:paraId="7057C48A" w14:textId="77777777" w:rsidR="008F4C06" w:rsidRPr="008F4C06" w:rsidRDefault="008F4C06" w:rsidP="008F4C06">
      <w:pPr>
        <w:pStyle w:val="HTML"/>
        <w:spacing w:after="240"/>
        <w:ind w:left="72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721BD6CB" w14:textId="77777777" w:rsidR="008F4C06" w:rsidRPr="008F4C06" w:rsidRDefault="008F4C06" w:rsidP="008F4C06">
      <w:pPr>
        <w:pStyle w:val="HTML"/>
        <w:ind w:left="720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chmod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-R 755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directory_name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递归设置目录及其内容的权限</w:t>
      </w:r>
    </w:p>
    <w:p w14:paraId="310C22E8" w14:textId="77777777" w:rsidR="008F4C06" w:rsidRPr="008F4C06" w:rsidRDefault="008F4C06" w:rsidP="008F4C06">
      <w:pPr>
        <w:pStyle w:val="3"/>
        <w:spacing w:before="0" w:after="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2. </w:t>
      </w:r>
      <w:proofErr w:type="spellStart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chown</w:t>
      </w:r>
      <w:proofErr w:type="spellEnd"/>
      <w:r w:rsidRPr="008F4C06">
        <w:rPr>
          <w:rFonts w:ascii="Segoe UI" w:hAnsi="Segoe UI" w:cs="Segoe UI"/>
          <w:color w:val="E8E6E3"/>
          <w:sz w:val="26"/>
          <w:szCs w:val="26"/>
        </w:rPr>
        <w:t> </w:t>
      </w:r>
      <w:r w:rsidRPr="008F4C06">
        <w:rPr>
          <w:rFonts w:ascii="Segoe UI" w:hAnsi="Segoe UI" w:cs="Segoe UI"/>
          <w:color w:val="E8E6E3"/>
          <w:sz w:val="26"/>
          <w:szCs w:val="26"/>
        </w:rPr>
        <w:t>命令</w:t>
      </w:r>
    </w:p>
    <w:p w14:paraId="39A3ED2E" w14:textId="77777777" w:rsidR="008F4C06" w:rsidRPr="008F4C06" w:rsidRDefault="008F4C06" w:rsidP="008F4C06">
      <w:pPr>
        <w:pStyle w:val="aa"/>
        <w:spacing w:before="0" w:beforeAutospacing="0" w:after="0" w:afterAutospacing="0"/>
        <w:rPr>
          <w:rFonts w:ascii="Segoe UI" w:hAnsi="Segoe UI" w:cs="Segoe UI"/>
          <w:color w:val="E8E6E3"/>
          <w:sz w:val="21"/>
          <w:szCs w:val="21"/>
        </w:rPr>
      </w:pP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chown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>（</w:t>
      </w:r>
      <w:r w:rsidRPr="008F4C06">
        <w:rPr>
          <w:rFonts w:ascii="Segoe UI" w:hAnsi="Segoe UI" w:cs="Segoe UI"/>
          <w:color w:val="E8E6E3"/>
          <w:sz w:val="21"/>
          <w:szCs w:val="21"/>
        </w:rPr>
        <w:t>change owner</w:t>
      </w:r>
      <w:r w:rsidRPr="008F4C06">
        <w:rPr>
          <w:rFonts w:ascii="Segoe UI" w:hAnsi="Segoe UI" w:cs="Segoe UI"/>
          <w:color w:val="E8E6E3"/>
          <w:sz w:val="21"/>
          <w:szCs w:val="21"/>
        </w:rPr>
        <w:t>）用于更改文件或目录的所有者和所属组。</w:t>
      </w:r>
    </w:p>
    <w:p w14:paraId="60CEE1D0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语法</w:t>
      </w:r>
    </w:p>
    <w:p w14:paraId="7BB9DC2C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24408E9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chown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[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选项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] [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新所有者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][: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新组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]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文件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目录</w:t>
      </w:r>
    </w:p>
    <w:p w14:paraId="5BAB8548" w14:textId="77777777" w:rsidR="008F4C06" w:rsidRPr="008F4C06" w:rsidRDefault="008F4C06" w:rsidP="004D791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新所有者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要更改为的新用户的用户名或用户</w:t>
      </w:r>
      <w:r w:rsidRPr="008F4C06">
        <w:rPr>
          <w:rFonts w:ascii="Segoe UI" w:hAnsi="Segoe UI" w:cs="Segoe UI"/>
          <w:color w:val="E8E6E3"/>
          <w:szCs w:val="21"/>
        </w:rPr>
        <w:t>ID</w:t>
      </w:r>
      <w:r w:rsidRPr="008F4C06">
        <w:rPr>
          <w:rFonts w:ascii="Segoe UI" w:hAnsi="Segoe UI" w:cs="Segoe UI"/>
          <w:color w:val="E8E6E3"/>
          <w:szCs w:val="21"/>
        </w:rPr>
        <w:t>。</w:t>
      </w:r>
    </w:p>
    <w:p w14:paraId="5E25051A" w14:textId="77777777" w:rsidR="008F4C06" w:rsidRPr="008F4C06" w:rsidRDefault="008F4C06" w:rsidP="004D791D">
      <w:pPr>
        <w:widowControl/>
        <w:numPr>
          <w:ilvl w:val="0"/>
          <w:numId w:val="19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新组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可选，表示要更改为的新组的名称或组</w:t>
      </w:r>
      <w:r w:rsidRPr="008F4C06">
        <w:rPr>
          <w:rFonts w:ascii="Segoe UI" w:hAnsi="Segoe UI" w:cs="Segoe UI"/>
          <w:color w:val="E8E6E3"/>
          <w:szCs w:val="21"/>
        </w:rPr>
        <w:t>ID</w:t>
      </w:r>
      <w:r w:rsidRPr="008F4C06">
        <w:rPr>
          <w:rFonts w:ascii="Segoe UI" w:hAnsi="Segoe UI" w:cs="Segoe UI"/>
          <w:color w:val="E8E6E3"/>
          <w:szCs w:val="21"/>
        </w:rPr>
        <w:t>。</w:t>
      </w:r>
    </w:p>
    <w:p w14:paraId="4D41B081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lastRenderedPageBreak/>
        <w:t>常用命令示例</w:t>
      </w:r>
    </w:p>
    <w:p w14:paraId="6C1D1A94" w14:textId="77777777" w:rsidR="008F4C06" w:rsidRPr="008F4C06" w:rsidRDefault="008F4C06" w:rsidP="004D791D">
      <w:pPr>
        <w:pStyle w:val="aa"/>
        <w:numPr>
          <w:ilvl w:val="0"/>
          <w:numId w:val="20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更改所有者</w:t>
      </w:r>
      <w:r w:rsidRPr="008F4C06">
        <w:rPr>
          <w:rFonts w:ascii="Segoe UI" w:hAnsi="Segoe UI" w:cs="Segoe UI"/>
          <w:color w:val="E8E6E3"/>
          <w:sz w:val="21"/>
          <w:szCs w:val="21"/>
        </w:rPr>
        <w:t>:</w:t>
      </w:r>
    </w:p>
    <w:p w14:paraId="3391982D" w14:textId="77777777" w:rsidR="008F4C06" w:rsidRPr="008F4C06" w:rsidRDefault="008F4C06" w:rsidP="008F4C06">
      <w:pPr>
        <w:pStyle w:val="HTML"/>
        <w:spacing w:after="240"/>
        <w:ind w:left="72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7387CC4A" w14:textId="77777777" w:rsidR="008F4C06" w:rsidRPr="008F4C06" w:rsidRDefault="008F4C06" w:rsidP="008F4C06">
      <w:pPr>
        <w:pStyle w:val="HTML"/>
        <w:ind w:left="720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chown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user filename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将文件的所有者更改为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user</w:t>
      </w:r>
    </w:p>
    <w:p w14:paraId="3BB519D6" w14:textId="77777777" w:rsidR="008F4C06" w:rsidRPr="008F4C06" w:rsidRDefault="008F4C06" w:rsidP="004D791D">
      <w:pPr>
        <w:pStyle w:val="aa"/>
        <w:numPr>
          <w:ilvl w:val="0"/>
          <w:numId w:val="20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更改所有者和组</w:t>
      </w:r>
      <w:r w:rsidRPr="008F4C06">
        <w:rPr>
          <w:rFonts w:ascii="Segoe UI" w:hAnsi="Segoe UI" w:cs="Segoe UI"/>
          <w:color w:val="E8E6E3"/>
          <w:sz w:val="21"/>
          <w:szCs w:val="21"/>
        </w:rPr>
        <w:t>:</w:t>
      </w:r>
    </w:p>
    <w:p w14:paraId="2DACF066" w14:textId="77777777" w:rsidR="008F4C06" w:rsidRPr="008F4C06" w:rsidRDefault="008F4C06" w:rsidP="008F4C06">
      <w:pPr>
        <w:pStyle w:val="HTML"/>
        <w:spacing w:after="240"/>
        <w:ind w:left="72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5E8F41BC" w14:textId="77777777" w:rsidR="008F4C06" w:rsidRPr="008F4C06" w:rsidRDefault="008F4C06" w:rsidP="008F4C06">
      <w:pPr>
        <w:pStyle w:val="HTML"/>
        <w:ind w:left="720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chown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user:group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filename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将文件的所有者更改为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user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，组更改为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group</w:t>
      </w:r>
    </w:p>
    <w:p w14:paraId="38D9AA7B" w14:textId="77777777" w:rsidR="008F4C06" w:rsidRPr="008F4C06" w:rsidRDefault="008F4C06" w:rsidP="004D791D">
      <w:pPr>
        <w:pStyle w:val="aa"/>
        <w:numPr>
          <w:ilvl w:val="0"/>
          <w:numId w:val="20"/>
        </w:numPr>
        <w:spacing w:before="24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Style w:val="ac"/>
          <w:rFonts w:ascii="Segoe UI" w:hAnsi="Segoe UI" w:cs="Segoe UI"/>
          <w:color w:val="E8E6E3"/>
          <w:sz w:val="21"/>
          <w:szCs w:val="21"/>
          <w:bdr w:val="single" w:sz="2" w:space="0" w:color="363B3D" w:frame="1"/>
        </w:rPr>
        <w:t>递归更改所有者</w:t>
      </w:r>
      <w:r w:rsidRPr="008F4C06">
        <w:rPr>
          <w:rFonts w:ascii="Segoe UI" w:hAnsi="Segoe UI" w:cs="Segoe UI"/>
          <w:color w:val="E8E6E3"/>
          <w:sz w:val="21"/>
          <w:szCs w:val="21"/>
        </w:rPr>
        <w:t>:</w:t>
      </w:r>
    </w:p>
    <w:p w14:paraId="116DFAB7" w14:textId="77777777" w:rsidR="008F4C06" w:rsidRPr="008F4C06" w:rsidRDefault="008F4C06" w:rsidP="008F4C06">
      <w:pPr>
        <w:pStyle w:val="HTML"/>
        <w:spacing w:after="240"/>
        <w:ind w:left="72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433803A4" w14:textId="77777777" w:rsidR="008F4C06" w:rsidRPr="008F4C06" w:rsidRDefault="008F4C06" w:rsidP="008F4C06">
      <w:pPr>
        <w:pStyle w:val="HTML"/>
        <w:ind w:left="720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chown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-R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user:group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directory_name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递归更改目录及其内容的所有者和组</w:t>
      </w:r>
    </w:p>
    <w:p w14:paraId="56F07727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选项</w:t>
      </w:r>
    </w:p>
    <w:p w14:paraId="6218056F" w14:textId="77777777" w:rsidR="008F4C06" w:rsidRPr="008F4C06" w:rsidRDefault="008F4C06" w:rsidP="004D791D">
      <w:pPr>
        <w:widowControl/>
        <w:numPr>
          <w:ilvl w:val="0"/>
          <w:numId w:val="21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-R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递归更改所有者。</w:t>
      </w:r>
    </w:p>
    <w:p w14:paraId="4E954D3D" w14:textId="77777777" w:rsidR="008F4C06" w:rsidRPr="008F4C06" w:rsidRDefault="008F4C06" w:rsidP="004D791D">
      <w:pPr>
        <w:widowControl/>
        <w:numPr>
          <w:ilvl w:val="0"/>
          <w:numId w:val="21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-v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显示详细信息，显示每个更改的文件。</w:t>
      </w:r>
    </w:p>
    <w:p w14:paraId="50C0F5CD" w14:textId="77777777" w:rsidR="008F4C06" w:rsidRPr="008F4C06" w:rsidRDefault="008F4C06" w:rsidP="004D791D">
      <w:pPr>
        <w:widowControl/>
        <w:numPr>
          <w:ilvl w:val="0"/>
          <w:numId w:val="21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--reference=RFILE</w:t>
      </w:r>
      <w:r w:rsidRPr="008F4C06">
        <w:rPr>
          <w:rFonts w:ascii="Segoe UI" w:hAnsi="Segoe UI" w:cs="Segoe UI"/>
          <w:color w:val="E8E6E3"/>
          <w:szCs w:val="21"/>
        </w:rPr>
        <w:t xml:space="preserve">: </w:t>
      </w:r>
      <w:r w:rsidRPr="008F4C06">
        <w:rPr>
          <w:rFonts w:ascii="Segoe UI" w:hAnsi="Segoe UI" w:cs="Segoe UI"/>
          <w:color w:val="E8E6E3"/>
          <w:szCs w:val="21"/>
        </w:rPr>
        <w:t>将文件或目录的所有者和组更改为与</w:t>
      </w:r>
      <w:r w:rsidRPr="008F4C06">
        <w:rPr>
          <w:rFonts w:ascii="Segoe UI" w:hAnsi="Segoe UI" w:cs="Segoe UI"/>
          <w:color w:val="E8E6E3"/>
          <w:szCs w:val="21"/>
        </w:rPr>
        <w:t xml:space="preserve"> RFILE </w:t>
      </w:r>
      <w:r w:rsidRPr="008F4C06">
        <w:rPr>
          <w:rFonts w:ascii="Segoe UI" w:hAnsi="Segoe UI" w:cs="Segoe UI"/>
          <w:color w:val="E8E6E3"/>
          <w:szCs w:val="21"/>
        </w:rPr>
        <w:t>相同。</w:t>
      </w:r>
    </w:p>
    <w:p w14:paraId="15A28EBE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3. </w:t>
      </w:r>
      <w:r w:rsidRPr="008F4C06">
        <w:rPr>
          <w:rFonts w:ascii="Segoe UI" w:hAnsi="Segoe UI" w:cs="Segoe UI"/>
          <w:color w:val="E8E6E3"/>
          <w:sz w:val="26"/>
          <w:szCs w:val="26"/>
        </w:rPr>
        <w:t>总结</w:t>
      </w:r>
    </w:p>
    <w:p w14:paraId="184ADDA0" w14:textId="77777777" w:rsidR="008F4C06" w:rsidRPr="008F4C06" w:rsidRDefault="008F4C06" w:rsidP="004D791D">
      <w:pPr>
        <w:widowControl/>
        <w:numPr>
          <w:ilvl w:val="0"/>
          <w:numId w:val="22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chmod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主要用于修改文件和目录的权限。</w:t>
      </w:r>
    </w:p>
    <w:p w14:paraId="0B250B5C" w14:textId="77777777" w:rsidR="008F4C06" w:rsidRPr="008F4C06" w:rsidRDefault="008F4C06" w:rsidP="004D791D">
      <w:pPr>
        <w:widowControl/>
        <w:numPr>
          <w:ilvl w:val="0"/>
          <w:numId w:val="22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chown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主要用于修改文件和目录的所有者和组。</w:t>
      </w:r>
    </w:p>
    <w:p w14:paraId="27317FCC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这两个命令在系统管理和安全方面非常重要，合理使用可以保护文件和目录的安全性和访问控制。</w:t>
      </w:r>
    </w:p>
    <w:p w14:paraId="31007181" w14:textId="1E94C4E9" w:rsidR="008F4C06" w:rsidRPr="008F4C06" w:rsidRDefault="008F4C06" w:rsidP="008F4C06">
      <w:pPr>
        <w:rPr>
          <w:rFonts w:ascii="Segoe UI" w:hAnsi="Segoe UI" w:cs="Segoe UI"/>
          <w:szCs w:val="21"/>
        </w:rPr>
      </w:pPr>
      <w:r w:rsidRPr="008F4C06">
        <w:rPr>
          <w:rFonts w:ascii="Segoe UI" w:hAnsi="Segoe UI" w:cs="Segoe UI"/>
          <w:noProof/>
          <w:color w:val="E8E6E3"/>
          <w:szCs w:val="21"/>
        </w:rPr>
        <w:lastRenderedPageBreak/>
        <w:drawing>
          <wp:inline distT="0" distB="0" distL="0" distR="0" wp14:anchorId="662458D9" wp14:editId="46BEBE3B">
            <wp:extent cx="1219200" cy="12192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24C5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15:41:13</w:t>
      </w:r>
    </w:p>
    <w:p w14:paraId="5502A1A3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proofErr w:type="spellStart"/>
      <w:r w:rsidRPr="008F4C06">
        <w:rPr>
          <w:rFonts w:ascii="Segoe UI" w:hAnsi="Segoe UI" w:cs="Segoe UI"/>
          <w:color w:val="E8E6E3"/>
          <w:szCs w:val="21"/>
        </w:rPr>
        <w:t>linux</w:t>
      </w:r>
      <w:proofErr w:type="spellEnd"/>
      <w:r w:rsidRPr="008F4C06">
        <w:rPr>
          <w:rFonts w:ascii="Segoe UI" w:hAnsi="Segoe UI" w:cs="Segoe UI"/>
          <w:color w:val="E8E6E3"/>
          <w:szCs w:val="21"/>
        </w:rPr>
        <w:t xml:space="preserve"> shell</w:t>
      </w:r>
      <w:r w:rsidRPr="008F4C06">
        <w:rPr>
          <w:rFonts w:ascii="Segoe UI" w:hAnsi="Segoe UI" w:cs="Segoe UI"/>
          <w:color w:val="E8E6E3"/>
          <w:szCs w:val="21"/>
        </w:rPr>
        <w:t>命令</w:t>
      </w:r>
      <w:r w:rsidRPr="008F4C06">
        <w:rPr>
          <w:rFonts w:ascii="Segoe UI" w:hAnsi="Segoe UI" w:cs="Segoe UI"/>
          <w:color w:val="E8E6E3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Cs w:val="21"/>
        </w:rPr>
        <w:t>打靶过程用的命令</w:t>
      </w:r>
    </w:p>
    <w:p w14:paraId="60FFBEA8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15:41:24</w:t>
      </w:r>
    </w:p>
    <w:p w14:paraId="4E422812" w14:textId="77777777" w:rsidR="008F4C06" w:rsidRPr="008F4C06" w:rsidRDefault="008F4C06" w:rsidP="008F4C06">
      <w:pPr>
        <w:pStyle w:val="aa"/>
        <w:spacing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Linux shell </w:t>
      </w:r>
      <w:r w:rsidRPr="008F4C06">
        <w:rPr>
          <w:rFonts w:ascii="Segoe UI" w:hAnsi="Segoe UI" w:cs="Segoe UI"/>
          <w:color w:val="E8E6E3"/>
          <w:sz w:val="21"/>
          <w:szCs w:val="21"/>
        </w:rPr>
        <w:t>中，打靶（或进行打靶训练）通常涉及使用一些专用的工具和命令来模拟目标、记录结果、统计分析等。具体的命令和工具会根据所使用的设备和环境而有所不同。以下是一些可能与打靶过程相关的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Linux shell </w:t>
      </w:r>
      <w:r w:rsidRPr="008F4C06">
        <w:rPr>
          <w:rFonts w:ascii="Segoe UI" w:hAnsi="Segoe UI" w:cs="Segoe UI"/>
          <w:color w:val="E8E6E3"/>
          <w:sz w:val="21"/>
          <w:szCs w:val="21"/>
        </w:rPr>
        <w:t>命令和工具。</w:t>
      </w:r>
    </w:p>
    <w:p w14:paraId="5B0809BD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1. </w:t>
      </w:r>
      <w:r w:rsidRPr="008F4C06">
        <w:rPr>
          <w:rFonts w:ascii="Segoe UI" w:hAnsi="Segoe UI" w:cs="Segoe UI"/>
          <w:color w:val="E8E6E3"/>
          <w:sz w:val="26"/>
          <w:szCs w:val="26"/>
        </w:rPr>
        <w:t>基本的命令</w:t>
      </w:r>
    </w:p>
    <w:p w14:paraId="5E6A7146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1.1 </w:t>
      </w:r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echo</w:t>
      </w:r>
    </w:p>
    <w:p w14:paraId="34886D90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用于输出信息，比如记录当前的打靶状态或进度。</w:t>
      </w:r>
    </w:p>
    <w:p w14:paraId="70DFECB3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5988827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echo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开始打靶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</w:p>
    <w:p w14:paraId="6502F22A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1.2 </w:t>
      </w:r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date</w:t>
      </w:r>
    </w:p>
    <w:p w14:paraId="3D111FA8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用于记录时间戳，可以用于打靶记录。</w:t>
      </w:r>
    </w:p>
    <w:p w14:paraId="54F8472C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53CF4657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echo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打靶开始时间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: </w:t>
      </w:r>
      <w:r w:rsidRPr="008F4C06">
        <w:rPr>
          <w:rStyle w:val="hljs-subst"/>
          <w:rFonts w:ascii="Consolas" w:hAnsi="Consolas"/>
          <w:color w:val="E06E77"/>
          <w:sz w:val="18"/>
          <w:szCs w:val="18"/>
          <w:bdr w:val="single" w:sz="2" w:space="0" w:color="363B3D" w:frame="1"/>
        </w:rPr>
        <w:t>$(date)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</w:p>
    <w:p w14:paraId="51CA4BE6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1.3 </w:t>
      </w:r>
      <w:proofErr w:type="spellStart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mkdir</w:t>
      </w:r>
      <w:proofErr w:type="spellEnd"/>
    </w:p>
    <w:p w14:paraId="58CE9DA8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用于创建目录，用于保存打靶结果或日志。</w:t>
      </w:r>
    </w:p>
    <w:p w14:paraId="09830D7A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03A8B3D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mkdir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-p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</w:p>
    <w:p w14:paraId="7A076976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1.4 </w:t>
      </w:r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touch</w:t>
      </w:r>
    </w:p>
    <w:p w14:paraId="0965BC79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用于创建空文件，比如记录每次打靶的日志。</w:t>
      </w:r>
    </w:p>
    <w:p w14:paraId="1EFC10F3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47230D7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touch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26C7C015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lastRenderedPageBreak/>
        <w:t xml:space="preserve">2. </w:t>
      </w:r>
      <w:r w:rsidRPr="008F4C06">
        <w:rPr>
          <w:rFonts w:ascii="Segoe UI" w:hAnsi="Segoe UI" w:cs="Segoe UI"/>
          <w:color w:val="E8E6E3"/>
          <w:sz w:val="26"/>
          <w:szCs w:val="26"/>
        </w:rPr>
        <w:t>记录和日志</w:t>
      </w:r>
    </w:p>
    <w:p w14:paraId="5820AE29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2.1 </w:t>
      </w:r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cat</w:t>
      </w:r>
    </w:p>
    <w:p w14:paraId="78C62E23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用于查看文件内容，可以用来查看打靶日志。</w:t>
      </w:r>
    </w:p>
    <w:p w14:paraId="65E4ED59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1A725A4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cat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2FFD512C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2.2 </w:t>
      </w:r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grep</w:t>
      </w:r>
    </w:p>
    <w:p w14:paraId="241FCB7E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用于过滤日志文件中的特定信息，例如查找特定日期或命令的执行情况。</w:t>
      </w:r>
    </w:p>
    <w:p w14:paraId="72CE77B0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75D28FB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grep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命中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29E1997C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3. </w:t>
      </w:r>
      <w:r w:rsidRPr="008F4C06">
        <w:rPr>
          <w:rFonts w:ascii="Segoe UI" w:hAnsi="Segoe UI" w:cs="Segoe UI"/>
          <w:color w:val="E8E6E3"/>
          <w:sz w:val="26"/>
          <w:szCs w:val="26"/>
        </w:rPr>
        <w:t>数据处理与分析</w:t>
      </w:r>
    </w:p>
    <w:p w14:paraId="4EC9F0B4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3.1 </w:t>
      </w:r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awk</w:t>
      </w:r>
    </w:p>
    <w:p w14:paraId="34240E3F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用于处理和分析日志文件，提取统计数据。</w:t>
      </w:r>
    </w:p>
    <w:p w14:paraId="66434D18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3EF1732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awk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'/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命中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/ {count++} END {print 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总命中次数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:", count}'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4FDA718F" w14:textId="77777777" w:rsidR="008F4C06" w:rsidRPr="008F4C06" w:rsidRDefault="008F4C06" w:rsidP="008F4C06">
      <w:pPr>
        <w:pStyle w:val="4"/>
        <w:spacing w:before="0" w:after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3.2 </w:t>
      </w:r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sort</w:t>
      </w:r>
      <w:r w:rsidRPr="008F4C06">
        <w:rPr>
          <w:rFonts w:ascii="Segoe UI" w:hAnsi="Segoe UI" w:cs="Segoe UI"/>
          <w:color w:val="E8E6E3"/>
          <w:sz w:val="21"/>
          <w:szCs w:val="21"/>
        </w:rPr>
        <w:t> </w:t>
      </w:r>
      <w:r w:rsidRPr="008F4C06">
        <w:rPr>
          <w:rFonts w:ascii="Segoe UI" w:hAnsi="Segoe UI" w:cs="Segoe UI"/>
          <w:color w:val="E8E6E3"/>
          <w:sz w:val="21"/>
          <w:szCs w:val="21"/>
        </w:rPr>
        <w:t>和</w:t>
      </w:r>
      <w:r w:rsidRPr="008F4C06">
        <w:rPr>
          <w:rFonts w:ascii="Segoe UI" w:hAnsi="Segoe UI" w:cs="Segoe UI"/>
          <w:color w:val="E8E6E3"/>
          <w:sz w:val="21"/>
          <w:szCs w:val="21"/>
        </w:rPr>
        <w:t> </w:t>
      </w:r>
      <w:proofErr w:type="spellStart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uniq</w:t>
      </w:r>
      <w:proofErr w:type="spellEnd"/>
    </w:p>
    <w:p w14:paraId="0A435A1D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用于统计命中次数，确保不重复计算。</w:t>
      </w:r>
    </w:p>
    <w:p w14:paraId="54E4B1DF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64889FB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sort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| </w:t>
      </w: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uniq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-c</w:t>
      </w:r>
    </w:p>
    <w:p w14:paraId="6863F1F1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4. </w:t>
      </w:r>
      <w:r w:rsidRPr="008F4C06">
        <w:rPr>
          <w:rFonts w:ascii="Segoe UI" w:hAnsi="Segoe UI" w:cs="Segoe UI"/>
          <w:color w:val="E8E6E3"/>
          <w:sz w:val="26"/>
          <w:szCs w:val="26"/>
        </w:rPr>
        <w:t>自动化脚本</w:t>
      </w:r>
    </w:p>
    <w:p w14:paraId="5D4588CF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可以编写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shell </w:t>
      </w:r>
      <w:r w:rsidRPr="008F4C06">
        <w:rPr>
          <w:rFonts w:ascii="Segoe UI" w:hAnsi="Segoe UI" w:cs="Segoe UI"/>
          <w:color w:val="E8E6E3"/>
          <w:sz w:val="21"/>
          <w:szCs w:val="21"/>
        </w:rPr>
        <w:t>脚本来自动化整个打靶过程，记录结果和统计。</w:t>
      </w:r>
    </w:p>
    <w:p w14:paraId="4F9E5A5E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4.1 </w:t>
      </w:r>
      <w:r w:rsidRPr="008F4C06">
        <w:rPr>
          <w:rFonts w:ascii="Segoe UI" w:hAnsi="Segoe UI" w:cs="Segoe UI"/>
          <w:color w:val="E8E6E3"/>
          <w:sz w:val="21"/>
          <w:szCs w:val="21"/>
        </w:rPr>
        <w:t>示例脚本</w:t>
      </w:r>
    </w:p>
    <w:p w14:paraId="08FDBAF1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08F96D8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gramStart"/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#!/</w:t>
      </w:r>
      <w:proofErr w:type="gramEnd"/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bin/bash</w:t>
      </w:r>
    </w:p>
    <w:p w14:paraId="63EB431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537A611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lastRenderedPageBreak/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创建日志目录</w:t>
      </w:r>
    </w:p>
    <w:p w14:paraId="18EA7F2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mkdir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-p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</w:p>
    <w:p w14:paraId="771BC01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7EA45D6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记录开始时间</w:t>
      </w:r>
    </w:p>
    <w:p w14:paraId="029F79B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echo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打靶开始时间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: </w:t>
      </w:r>
      <w:r w:rsidRPr="008F4C06">
        <w:rPr>
          <w:rStyle w:val="hljs-subst"/>
          <w:rFonts w:ascii="Consolas" w:hAnsi="Consolas"/>
          <w:color w:val="E06E77"/>
          <w:sz w:val="18"/>
          <w:szCs w:val="18"/>
          <w:bdr w:val="single" w:sz="2" w:space="0" w:color="363B3D" w:frame="1"/>
        </w:rPr>
        <w:t>$(date)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&gt;&gt;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3B0CC70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743C532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模拟打靶过程</w:t>
      </w:r>
    </w:p>
    <w:p w14:paraId="494FCAF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for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i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1..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10};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do</w:t>
      </w:r>
    </w:p>
    <w:p w14:paraId="1529B1C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模拟随机命中</w:t>
      </w:r>
    </w:p>
    <w:p w14:paraId="7B970A6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hit=$((RANDOM %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2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))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# 0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或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1</w:t>
      </w:r>
    </w:p>
    <w:p w14:paraId="6C76A75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if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[ </w:t>
      </w:r>
      <w:r w:rsidRPr="008F4C06">
        <w:rPr>
          <w:rStyle w:val="hljs-variable"/>
          <w:rFonts w:ascii="Consolas" w:hAnsi="Consolas"/>
          <w:color w:val="D39E6D"/>
          <w:sz w:val="18"/>
          <w:szCs w:val="18"/>
          <w:bdr w:val="single" w:sz="2" w:space="0" w:color="363B3D" w:frame="1"/>
        </w:rPr>
        <w:t>$hit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-eq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1 ]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then</w:t>
      </w:r>
    </w:p>
    <w:p w14:paraId="1EFFC9E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echo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第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variable"/>
          <w:rFonts w:ascii="Consolas" w:hAnsi="Consolas"/>
          <w:color w:val="D39E6D"/>
          <w:sz w:val="18"/>
          <w:szCs w:val="18"/>
          <w:bdr w:val="single" w:sz="2" w:space="0" w:color="363B3D" w:frame="1"/>
        </w:rPr>
        <w:t>$</w:t>
      </w:r>
      <w:proofErr w:type="spellStart"/>
      <w:r w:rsidRPr="008F4C06">
        <w:rPr>
          <w:rStyle w:val="hljs-variable"/>
          <w:rFonts w:ascii="Consolas" w:hAnsi="Consolas"/>
          <w:color w:val="D39E6D"/>
          <w:sz w:val="18"/>
          <w:szCs w:val="18"/>
          <w:bdr w:val="single" w:sz="2" w:space="0" w:color="363B3D" w:frame="1"/>
        </w:rPr>
        <w:t>i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次打靶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: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命中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&gt;&gt;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55F11CB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else</w:t>
      </w:r>
    </w:p>
    <w:p w14:paraId="1DE6D5F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echo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第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variable"/>
          <w:rFonts w:ascii="Consolas" w:hAnsi="Consolas"/>
          <w:color w:val="D39E6D"/>
          <w:sz w:val="18"/>
          <w:szCs w:val="18"/>
          <w:bdr w:val="single" w:sz="2" w:space="0" w:color="363B3D" w:frame="1"/>
        </w:rPr>
        <w:t>$</w:t>
      </w:r>
      <w:proofErr w:type="spellStart"/>
      <w:r w:rsidRPr="008F4C06">
        <w:rPr>
          <w:rStyle w:val="hljs-variable"/>
          <w:rFonts w:ascii="Consolas" w:hAnsi="Consolas"/>
          <w:color w:val="D39E6D"/>
          <w:sz w:val="18"/>
          <w:szCs w:val="18"/>
          <w:bdr w:val="single" w:sz="2" w:space="0" w:color="363B3D" w:frame="1"/>
        </w:rPr>
        <w:t>i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次打靶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: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未命中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&gt;&gt;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3BAA735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fi</w:t>
      </w:r>
    </w:p>
    <w:p w14:paraId="1518977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done</w:t>
      </w:r>
    </w:p>
    <w:p w14:paraId="6B76B007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434BDE8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#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统计命中情况</w:t>
      </w:r>
    </w:p>
    <w:p w14:paraId="50A5912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awk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'/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命中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/ {count++} END {print "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总命中次数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:", count}'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~/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shooting_logs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/session_$(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date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+%F).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log</w:t>
      </w:r>
    </w:p>
    <w:p w14:paraId="7ABF4FE6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5. </w:t>
      </w:r>
      <w:r w:rsidRPr="008F4C06">
        <w:rPr>
          <w:rFonts w:ascii="Segoe UI" w:hAnsi="Segoe UI" w:cs="Segoe UI"/>
          <w:color w:val="E8E6E3"/>
          <w:sz w:val="26"/>
          <w:szCs w:val="26"/>
        </w:rPr>
        <w:t>执行脚本</w:t>
      </w:r>
    </w:p>
    <w:p w14:paraId="1869219E" w14:textId="77777777" w:rsidR="008F4C06" w:rsidRPr="008F4C06" w:rsidRDefault="008F4C06" w:rsidP="008F4C06">
      <w:pPr>
        <w:pStyle w:val="aa"/>
        <w:spacing w:before="0" w:beforeAutospacing="0" w:after="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将上述脚本保存为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shooting.sh</w:t>
      </w:r>
      <w:r w:rsidRPr="008F4C06">
        <w:rPr>
          <w:rFonts w:ascii="Segoe UI" w:hAnsi="Segoe UI" w:cs="Segoe UI"/>
          <w:color w:val="E8E6E3"/>
          <w:sz w:val="21"/>
          <w:szCs w:val="21"/>
        </w:rPr>
        <w:t>，并给予执行权限，然后运行。</w:t>
      </w:r>
    </w:p>
    <w:p w14:paraId="143B7601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bash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482AC267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chmod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+x shooting.sh</w:t>
      </w:r>
    </w:p>
    <w:p w14:paraId="2B70D28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./shooting.sh</w:t>
      </w:r>
    </w:p>
    <w:p w14:paraId="2249F245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6. </w:t>
      </w:r>
      <w:r w:rsidRPr="008F4C06">
        <w:rPr>
          <w:rFonts w:ascii="Segoe UI" w:hAnsi="Segoe UI" w:cs="Segoe UI"/>
          <w:color w:val="E8E6E3"/>
          <w:sz w:val="26"/>
          <w:szCs w:val="26"/>
        </w:rPr>
        <w:t>总结</w:t>
      </w:r>
    </w:p>
    <w:p w14:paraId="09DFF765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这些命令和示例脚本可以帮助你记录和分析打靶过程。根据具体的打靶设备和需要，可能还需要集成其他工具或命令。希望这些信息对你有所帮助！如果你有具体的需求或想要进一步的功能，请告知。</w:t>
      </w:r>
    </w:p>
    <w:p w14:paraId="70228540" w14:textId="5217B444" w:rsidR="008F4C06" w:rsidRPr="008F4C06" w:rsidRDefault="008F4C06" w:rsidP="008F4C06">
      <w:pPr>
        <w:rPr>
          <w:rFonts w:ascii="Segoe UI" w:hAnsi="Segoe UI" w:cs="Segoe UI"/>
          <w:szCs w:val="21"/>
        </w:rPr>
      </w:pPr>
      <w:r w:rsidRPr="008F4C06">
        <w:rPr>
          <w:rFonts w:ascii="Segoe UI" w:hAnsi="Segoe UI" w:cs="Segoe UI"/>
          <w:noProof/>
          <w:color w:val="E8E6E3"/>
          <w:szCs w:val="21"/>
        </w:rPr>
        <w:drawing>
          <wp:inline distT="0" distB="0" distL="0" distR="0" wp14:anchorId="1B717D09" wp14:editId="0F307C28">
            <wp:extent cx="1219200" cy="12192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E4DA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15:42:26</w:t>
      </w:r>
    </w:p>
    <w:p w14:paraId="0E7E8219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lastRenderedPageBreak/>
        <w:t>详细讲解</w:t>
      </w:r>
      <w:r w:rsidRPr="008F4C06">
        <w:rPr>
          <w:rFonts w:ascii="Segoe UI" w:hAnsi="Segoe UI" w:cs="Segoe UI"/>
          <w:color w:val="E8E6E3"/>
          <w:szCs w:val="21"/>
        </w:rPr>
        <w:t>C++</w:t>
      </w:r>
      <w:r w:rsidRPr="008F4C06">
        <w:rPr>
          <w:rFonts w:ascii="Segoe UI" w:hAnsi="Segoe UI" w:cs="Segoe UI"/>
          <w:color w:val="E8E6E3"/>
          <w:szCs w:val="21"/>
        </w:rPr>
        <w:t>中各种智能指针</w:t>
      </w:r>
    </w:p>
    <w:p w14:paraId="2651B926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15:42:45</w:t>
      </w:r>
    </w:p>
    <w:p w14:paraId="2838A5E5" w14:textId="77777777" w:rsidR="008F4C06" w:rsidRPr="008F4C06" w:rsidRDefault="008F4C06" w:rsidP="008F4C06">
      <w:pPr>
        <w:pStyle w:val="aa"/>
        <w:spacing w:before="0" w:after="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C++ </w:t>
      </w:r>
      <w:r w:rsidRPr="008F4C06">
        <w:rPr>
          <w:rFonts w:ascii="Segoe UI" w:hAnsi="Segoe UI" w:cs="Segoe UI"/>
          <w:color w:val="E8E6E3"/>
          <w:sz w:val="21"/>
          <w:szCs w:val="21"/>
        </w:rPr>
        <w:t>中，智能指针是用于管理动态分配内存的一种工具。它们提供了自动的内存管理，帮助防止内存泄漏和悬挂指针。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C++11 </w:t>
      </w:r>
      <w:r w:rsidRPr="008F4C06">
        <w:rPr>
          <w:rFonts w:ascii="Segoe UI" w:hAnsi="Segoe UI" w:cs="Segoe UI"/>
          <w:color w:val="E8E6E3"/>
          <w:sz w:val="21"/>
          <w:szCs w:val="21"/>
        </w:rPr>
        <w:t>引入了几种主要的智能指针类型，包括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unique_ptr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>、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 w:val="21"/>
          <w:szCs w:val="21"/>
        </w:rPr>
        <w:t>和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weak_ptr</w:t>
      </w:r>
      <w:proofErr w:type="spellEnd"/>
      <w:r w:rsidRPr="008F4C06">
        <w:rPr>
          <w:rFonts w:ascii="Segoe UI" w:hAnsi="Segoe UI" w:cs="Segoe UI"/>
          <w:color w:val="E8E6E3"/>
          <w:sz w:val="21"/>
          <w:szCs w:val="21"/>
        </w:rPr>
        <w:t>。下面我们详细讲解这三种智能指针的特性、用法及适用场景。</w:t>
      </w:r>
    </w:p>
    <w:p w14:paraId="204119C9" w14:textId="77777777" w:rsidR="008F4C06" w:rsidRPr="008F4C06" w:rsidRDefault="008F4C06" w:rsidP="008F4C06">
      <w:pPr>
        <w:pStyle w:val="3"/>
        <w:spacing w:before="0" w:after="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1. </w:t>
      </w:r>
      <w:proofErr w:type="gramStart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unique_ptr</w:t>
      </w:r>
      <w:proofErr w:type="spellEnd"/>
    </w:p>
    <w:p w14:paraId="7C86F474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1.1 </w:t>
      </w:r>
      <w:r w:rsidRPr="008F4C06">
        <w:rPr>
          <w:rFonts w:ascii="Segoe UI" w:hAnsi="Segoe UI" w:cs="Segoe UI"/>
          <w:color w:val="E8E6E3"/>
          <w:sz w:val="21"/>
          <w:szCs w:val="21"/>
        </w:rPr>
        <w:t>特性</w:t>
      </w:r>
    </w:p>
    <w:p w14:paraId="605D0E6F" w14:textId="77777777" w:rsidR="008F4C06" w:rsidRPr="008F4C06" w:rsidRDefault="008F4C06" w:rsidP="004D791D">
      <w:pPr>
        <w:widowControl/>
        <w:numPr>
          <w:ilvl w:val="0"/>
          <w:numId w:val="23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独占所有权</w:t>
      </w:r>
      <w:r w:rsidRPr="008F4C06">
        <w:rPr>
          <w:rFonts w:ascii="Segoe UI" w:hAnsi="Segoe UI" w:cs="Segoe UI"/>
          <w:color w:val="E8E6E3"/>
          <w:szCs w:val="21"/>
        </w:rPr>
        <w:t>：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unique_ptr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是一个独占的智能指针，意味着每个</w:t>
      </w:r>
      <w:r w:rsidRPr="008F4C06">
        <w:rPr>
          <w:rFonts w:ascii="Segoe UI" w:hAnsi="Segoe UI" w:cs="Segoe UI"/>
          <w:color w:val="E8E6E3"/>
          <w:szCs w:val="21"/>
        </w:rPr>
        <w:t> 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unique_ptr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只能拥有一个资源的所有权。</w:t>
      </w:r>
    </w:p>
    <w:p w14:paraId="6CFFA1BF" w14:textId="77777777" w:rsidR="008F4C06" w:rsidRPr="008F4C06" w:rsidRDefault="008F4C06" w:rsidP="004D791D">
      <w:pPr>
        <w:widowControl/>
        <w:numPr>
          <w:ilvl w:val="0"/>
          <w:numId w:val="23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不可以复制</w:t>
      </w:r>
      <w:r w:rsidRPr="008F4C06">
        <w:rPr>
          <w:rFonts w:ascii="Segoe UI" w:hAnsi="Segoe UI" w:cs="Segoe UI"/>
          <w:color w:val="E8E6E3"/>
          <w:szCs w:val="21"/>
        </w:rPr>
        <w:t>：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unique_ptr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不能被复制，只能通过移动语义转移所有权。</w:t>
      </w:r>
    </w:p>
    <w:p w14:paraId="25ED0C08" w14:textId="77777777" w:rsidR="008F4C06" w:rsidRPr="008F4C06" w:rsidRDefault="008F4C06" w:rsidP="004D791D">
      <w:pPr>
        <w:widowControl/>
        <w:numPr>
          <w:ilvl w:val="0"/>
          <w:numId w:val="23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自动释放</w:t>
      </w:r>
      <w:r w:rsidRPr="008F4C06">
        <w:rPr>
          <w:rFonts w:ascii="Segoe UI" w:hAnsi="Segoe UI" w:cs="Segoe UI"/>
          <w:color w:val="E8E6E3"/>
          <w:szCs w:val="21"/>
        </w:rPr>
        <w:t>：当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unique_ptr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超出作用域时，它会自动释放其管理的内存。</w:t>
      </w:r>
    </w:p>
    <w:p w14:paraId="11F35B43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1.2 </w:t>
      </w:r>
      <w:r w:rsidRPr="008F4C06">
        <w:rPr>
          <w:rFonts w:ascii="Segoe UI" w:hAnsi="Segoe UI" w:cs="Segoe UI"/>
          <w:color w:val="E8E6E3"/>
          <w:sz w:val="21"/>
          <w:szCs w:val="21"/>
        </w:rPr>
        <w:t>用法</w:t>
      </w:r>
    </w:p>
    <w:p w14:paraId="4000D056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cpp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7A45598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&lt;iostream&gt;</w:t>
      </w:r>
    </w:p>
    <w:p w14:paraId="51881AD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&lt;memory&gt;</w:t>
      </w:r>
    </w:p>
    <w:p w14:paraId="6D7A3D3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058B26A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class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ljs-title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</w:p>
    <w:p w14:paraId="4657573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public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:</w:t>
      </w:r>
    </w:p>
    <w:p w14:paraId="1FBADFA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{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Constructor"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 }</w:t>
      </w:r>
    </w:p>
    <w:p w14:paraId="5F230CB7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~</w:t>
      </w:r>
      <w:proofErr w:type="spellStart"/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{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Destructor"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 }</w:t>
      </w:r>
    </w:p>
    <w:p w14:paraId="5EABBCC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};</w:t>
      </w:r>
    </w:p>
    <w:p w14:paraId="7D75A7C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25B38CA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main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74280EE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std::</w:t>
      </w:r>
      <w:proofErr w:type="spellStart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unique_ptr</w:t>
      </w:r>
      <w:proofErr w:type="spellEnd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&lt;</w:t>
      </w:r>
      <w:proofErr w:type="spellStart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&gt; </w:t>
      </w:r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ptr1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new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())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创建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unique_ptr</w:t>
      </w:r>
      <w:proofErr w:type="spellEnd"/>
    </w:p>
    <w:p w14:paraId="3FD18AA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64C088D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// std::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unique_ptr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&lt;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&gt; ptr2 = ptr1; 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错误，不能复制</w:t>
      </w:r>
    </w:p>
    <w:p w14:paraId="494DD8E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unique_ptr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&lt;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&gt; ptr2 = std::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move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(ptr1);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移动所有权</w:t>
      </w:r>
    </w:p>
    <w:p w14:paraId="4A87C08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54F10ED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ptr1 =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nullptr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; // ptr1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现在为空，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ptr2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仍然拥有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实例</w:t>
      </w:r>
    </w:p>
    <w:p w14:paraId="3ED3699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0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离开作用域时自动释放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实例</w:t>
      </w:r>
    </w:p>
    <w:p w14:paraId="4F864F4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</w:t>
      </w:r>
    </w:p>
    <w:p w14:paraId="6E9CEC1A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lastRenderedPageBreak/>
        <w:t xml:space="preserve">1.3 </w:t>
      </w:r>
      <w:r w:rsidRPr="008F4C06">
        <w:rPr>
          <w:rFonts w:ascii="Segoe UI" w:hAnsi="Segoe UI" w:cs="Segoe UI"/>
          <w:color w:val="E8E6E3"/>
          <w:sz w:val="21"/>
          <w:szCs w:val="21"/>
        </w:rPr>
        <w:t>适用场景</w:t>
      </w:r>
    </w:p>
    <w:p w14:paraId="151A84F4" w14:textId="77777777" w:rsidR="008F4C06" w:rsidRPr="008F4C06" w:rsidRDefault="008F4C06" w:rsidP="004D791D">
      <w:pPr>
        <w:widowControl/>
        <w:numPr>
          <w:ilvl w:val="0"/>
          <w:numId w:val="24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当你希望一个对象只有一个所有者，并且在所有者超出作用域时自动释放内存时，使用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unique_ptr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。</w:t>
      </w:r>
    </w:p>
    <w:p w14:paraId="356B4082" w14:textId="77777777" w:rsidR="008F4C06" w:rsidRPr="008F4C06" w:rsidRDefault="008F4C06" w:rsidP="004D791D">
      <w:pPr>
        <w:widowControl/>
        <w:numPr>
          <w:ilvl w:val="0"/>
          <w:numId w:val="24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对于管理动态分配的资源，如数组、文件句柄等。</w:t>
      </w:r>
    </w:p>
    <w:p w14:paraId="6E969A15" w14:textId="77777777" w:rsidR="008F4C06" w:rsidRPr="008F4C06" w:rsidRDefault="008F4C06" w:rsidP="008F4C06">
      <w:pPr>
        <w:pStyle w:val="3"/>
        <w:spacing w:before="0" w:after="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2. </w:t>
      </w:r>
      <w:proofErr w:type="gramStart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shared_ptr</w:t>
      </w:r>
      <w:proofErr w:type="spellEnd"/>
    </w:p>
    <w:p w14:paraId="22A2162F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2.1 </w:t>
      </w:r>
      <w:r w:rsidRPr="008F4C06">
        <w:rPr>
          <w:rFonts w:ascii="Segoe UI" w:hAnsi="Segoe UI" w:cs="Segoe UI"/>
          <w:color w:val="E8E6E3"/>
          <w:sz w:val="21"/>
          <w:szCs w:val="21"/>
        </w:rPr>
        <w:t>特性</w:t>
      </w:r>
    </w:p>
    <w:p w14:paraId="3F39DAF9" w14:textId="77777777" w:rsidR="008F4C06" w:rsidRPr="008F4C06" w:rsidRDefault="008F4C06" w:rsidP="004D791D">
      <w:pPr>
        <w:widowControl/>
        <w:numPr>
          <w:ilvl w:val="0"/>
          <w:numId w:val="25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共享所有权</w:t>
      </w:r>
      <w:r w:rsidRPr="008F4C06">
        <w:rPr>
          <w:rFonts w:ascii="Segoe UI" w:hAnsi="Segoe UI" w:cs="Segoe UI"/>
          <w:color w:val="E8E6E3"/>
          <w:szCs w:val="21"/>
        </w:rPr>
        <w:t>：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允许多个指针共享对同一资源的所有权。</w:t>
      </w:r>
    </w:p>
    <w:p w14:paraId="29924A64" w14:textId="77777777" w:rsidR="008F4C06" w:rsidRPr="008F4C06" w:rsidRDefault="008F4C06" w:rsidP="004D791D">
      <w:pPr>
        <w:widowControl/>
        <w:numPr>
          <w:ilvl w:val="0"/>
          <w:numId w:val="25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引用计数</w:t>
      </w:r>
      <w:r w:rsidRPr="008F4C06">
        <w:rPr>
          <w:rFonts w:ascii="Segoe UI" w:hAnsi="Segoe UI" w:cs="Segoe UI"/>
          <w:color w:val="E8E6E3"/>
          <w:szCs w:val="21"/>
        </w:rPr>
        <w:t>：内部维护一个引用计数，当所有指向该资源的</w:t>
      </w:r>
      <w:r w:rsidRPr="008F4C06">
        <w:rPr>
          <w:rFonts w:ascii="Segoe UI" w:hAnsi="Segoe UI" w:cs="Segoe UI"/>
          <w:color w:val="E8E6E3"/>
          <w:szCs w:val="21"/>
        </w:rPr>
        <w:t> 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被销毁或重置时，资源才会被释放。</w:t>
      </w:r>
    </w:p>
    <w:p w14:paraId="6C3CA030" w14:textId="77777777" w:rsidR="008F4C06" w:rsidRPr="008F4C06" w:rsidRDefault="008F4C06" w:rsidP="004D791D">
      <w:pPr>
        <w:widowControl/>
        <w:numPr>
          <w:ilvl w:val="0"/>
          <w:numId w:val="25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可以复制</w:t>
      </w:r>
      <w:r w:rsidRPr="008F4C06">
        <w:rPr>
          <w:rFonts w:ascii="Segoe UI" w:hAnsi="Segoe UI" w:cs="Segoe UI"/>
          <w:color w:val="E8E6E3"/>
          <w:szCs w:val="21"/>
        </w:rPr>
        <w:t>：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可以被复制，从而增加引用计数。</w:t>
      </w:r>
    </w:p>
    <w:p w14:paraId="6CDA44AD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2.2 </w:t>
      </w:r>
      <w:r w:rsidRPr="008F4C06">
        <w:rPr>
          <w:rFonts w:ascii="Segoe UI" w:hAnsi="Segoe UI" w:cs="Segoe UI"/>
          <w:color w:val="E8E6E3"/>
          <w:sz w:val="21"/>
          <w:szCs w:val="21"/>
        </w:rPr>
        <w:t>用法</w:t>
      </w:r>
    </w:p>
    <w:p w14:paraId="0C8988C7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cpp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1350EB6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&lt;iostream&gt;</w:t>
      </w:r>
    </w:p>
    <w:p w14:paraId="22627461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&lt;memory&gt;</w:t>
      </w:r>
    </w:p>
    <w:p w14:paraId="3617710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3C58C1F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class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ljs-title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</w:p>
    <w:p w14:paraId="3415C3B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public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:</w:t>
      </w:r>
    </w:p>
    <w:p w14:paraId="42026361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{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Constructor"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 }</w:t>
      </w:r>
    </w:p>
    <w:p w14:paraId="70AB4B8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~</w:t>
      </w:r>
      <w:proofErr w:type="spellStart"/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{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Destructor"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 }</w:t>
      </w:r>
    </w:p>
    <w:p w14:paraId="767DDC0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};</w:t>
      </w:r>
    </w:p>
    <w:p w14:paraId="556ECBC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168CD6B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main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34168F5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std::</w:t>
      </w:r>
      <w:proofErr w:type="spellStart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shared_ptr</w:t>
      </w:r>
      <w:proofErr w:type="spellEnd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&lt;</w:t>
      </w:r>
      <w:proofErr w:type="spellStart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&gt; </w:t>
      </w:r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ptr1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new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())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创建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shared_ptr</w:t>
      </w:r>
      <w:proofErr w:type="spellEnd"/>
    </w:p>
    <w:p w14:paraId="6084BF8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{</w:t>
      </w:r>
    </w:p>
    <w:p w14:paraId="5FB5C66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shared_ptr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&lt;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&gt; ptr2 = ptr1;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共享所有权</w:t>
      </w:r>
    </w:p>
    <w:p w14:paraId="5B8A895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"Reference Count: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ptr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use_count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()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输出引用计数</w:t>
      </w:r>
    </w:p>
    <w:p w14:paraId="6CC36921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ptr2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超出作用域，引用计数减少</w:t>
      </w:r>
    </w:p>
    <w:p w14:paraId="1FA4FC5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177272D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"Reference Count: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ptr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use_count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()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仍然存在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ptr1</w:t>
      </w:r>
    </w:p>
    <w:p w14:paraId="1CACBA5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lastRenderedPageBreak/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0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离开作用域时释放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实例</w:t>
      </w:r>
    </w:p>
    <w:p w14:paraId="297638D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</w:t>
      </w:r>
    </w:p>
    <w:p w14:paraId="377016CE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2.3 </w:t>
      </w:r>
      <w:r w:rsidRPr="008F4C06">
        <w:rPr>
          <w:rFonts w:ascii="Segoe UI" w:hAnsi="Segoe UI" w:cs="Segoe UI"/>
          <w:color w:val="E8E6E3"/>
          <w:sz w:val="21"/>
          <w:szCs w:val="21"/>
        </w:rPr>
        <w:t>适用场景</w:t>
      </w:r>
    </w:p>
    <w:p w14:paraId="6227B03B" w14:textId="77777777" w:rsidR="008F4C06" w:rsidRPr="008F4C06" w:rsidRDefault="008F4C06" w:rsidP="004D791D">
      <w:pPr>
        <w:widowControl/>
        <w:numPr>
          <w:ilvl w:val="0"/>
          <w:numId w:val="26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当多个对象需要共享同一个资源时，使用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。</w:t>
      </w:r>
    </w:p>
    <w:p w14:paraId="27A0A7A5" w14:textId="77777777" w:rsidR="008F4C06" w:rsidRPr="008F4C06" w:rsidRDefault="008F4C06" w:rsidP="004D791D">
      <w:pPr>
        <w:widowControl/>
        <w:numPr>
          <w:ilvl w:val="0"/>
          <w:numId w:val="26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对于需要在多个地方使用同一资源的场景，如图形应用中的共享纹理。</w:t>
      </w:r>
    </w:p>
    <w:p w14:paraId="594C211C" w14:textId="77777777" w:rsidR="008F4C06" w:rsidRPr="008F4C06" w:rsidRDefault="008F4C06" w:rsidP="008F4C06">
      <w:pPr>
        <w:pStyle w:val="3"/>
        <w:spacing w:before="0" w:after="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>3. </w:t>
      </w:r>
      <w:proofErr w:type="gramStart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E8E6E3"/>
          <w:bdr w:val="single" w:sz="2" w:space="0" w:color="363B3D" w:frame="1"/>
        </w:rPr>
        <w:t>weak_ptr</w:t>
      </w:r>
      <w:proofErr w:type="spellEnd"/>
    </w:p>
    <w:p w14:paraId="589F038A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3.1 </w:t>
      </w:r>
      <w:r w:rsidRPr="008F4C06">
        <w:rPr>
          <w:rFonts w:ascii="Segoe UI" w:hAnsi="Segoe UI" w:cs="Segoe UI"/>
          <w:color w:val="E8E6E3"/>
          <w:sz w:val="21"/>
          <w:szCs w:val="21"/>
        </w:rPr>
        <w:t>特性</w:t>
      </w:r>
    </w:p>
    <w:p w14:paraId="6757B333" w14:textId="77777777" w:rsidR="008F4C06" w:rsidRPr="008F4C06" w:rsidRDefault="008F4C06" w:rsidP="004D791D">
      <w:pPr>
        <w:widowControl/>
        <w:numPr>
          <w:ilvl w:val="0"/>
          <w:numId w:val="27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弱引用</w:t>
      </w:r>
      <w:r w:rsidRPr="008F4C06">
        <w:rPr>
          <w:rFonts w:ascii="Segoe UI" w:hAnsi="Segoe UI" w:cs="Segoe UI"/>
          <w:color w:val="E8E6E3"/>
          <w:szCs w:val="21"/>
        </w:rPr>
        <w:t>：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weak_ptr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是一种不控制资源生命周期的智能指针，主要用于解决循环引用问题。</w:t>
      </w:r>
    </w:p>
    <w:p w14:paraId="2A82A536" w14:textId="77777777" w:rsidR="008F4C06" w:rsidRPr="008F4C06" w:rsidRDefault="008F4C06" w:rsidP="004D791D">
      <w:pPr>
        <w:widowControl/>
        <w:numPr>
          <w:ilvl w:val="0"/>
          <w:numId w:val="27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不增加引用计数</w:t>
      </w:r>
      <w:r w:rsidRPr="008F4C06">
        <w:rPr>
          <w:rFonts w:ascii="Segoe UI" w:hAnsi="Segoe UI" w:cs="Segoe UI"/>
          <w:color w:val="E8E6E3"/>
          <w:szCs w:val="21"/>
        </w:rPr>
        <w:t>：使用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weak_ptr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不会影响</w:t>
      </w:r>
      <w:r w:rsidRPr="008F4C06">
        <w:rPr>
          <w:rFonts w:ascii="Segoe UI" w:hAnsi="Segoe UI" w:cs="Segoe UI"/>
          <w:color w:val="E8E6E3"/>
          <w:szCs w:val="21"/>
        </w:rPr>
        <w:t> 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的引用计数。</w:t>
      </w:r>
    </w:p>
    <w:p w14:paraId="7108E1DB" w14:textId="77777777" w:rsidR="008F4C06" w:rsidRPr="008F4C06" w:rsidRDefault="008F4C06" w:rsidP="004D791D">
      <w:pPr>
        <w:widowControl/>
        <w:numPr>
          <w:ilvl w:val="0"/>
          <w:numId w:val="27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可以转换</w:t>
      </w:r>
      <w:r w:rsidRPr="008F4C06">
        <w:rPr>
          <w:rFonts w:ascii="Segoe UI" w:hAnsi="Segoe UI" w:cs="Segoe UI"/>
          <w:color w:val="E8E6E3"/>
          <w:szCs w:val="21"/>
        </w:rPr>
        <w:t>：可以通过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创建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weak_ptr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，并且可以在需要时升级为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。</w:t>
      </w:r>
    </w:p>
    <w:p w14:paraId="7CCD7535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3.2 </w:t>
      </w:r>
      <w:r w:rsidRPr="008F4C06">
        <w:rPr>
          <w:rFonts w:ascii="Segoe UI" w:hAnsi="Segoe UI" w:cs="Segoe UI"/>
          <w:color w:val="E8E6E3"/>
          <w:sz w:val="21"/>
          <w:szCs w:val="21"/>
        </w:rPr>
        <w:t>用法</w:t>
      </w:r>
    </w:p>
    <w:p w14:paraId="71166CC2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cpp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04574E1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&lt;iostream&gt;</w:t>
      </w:r>
    </w:p>
    <w:p w14:paraId="245B3BF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&lt;memory&gt;</w:t>
      </w:r>
    </w:p>
    <w:p w14:paraId="5B195A3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76A79D4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class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ljs-title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</w:p>
    <w:p w14:paraId="1749220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public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:</w:t>
      </w:r>
    </w:p>
    <w:p w14:paraId="6BAA543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{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Constructor"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 }</w:t>
      </w:r>
    </w:p>
    <w:p w14:paraId="006D58E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~</w:t>
      </w:r>
      <w:proofErr w:type="spellStart"/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{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</w:t>
      </w:r>
      <w:proofErr w:type="spellStart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 xml:space="preserve"> Destructor"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 }</w:t>
      </w:r>
    </w:p>
    <w:p w14:paraId="7DF8AC9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};</w:t>
      </w:r>
    </w:p>
    <w:p w14:paraId="48024E2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1B7C70F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main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10060B1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std::</w:t>
      </w:r>
      <w:proofErr w:type="spellStart"/>
      <w:proofErr w:type="gramEnd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shared_ptr</w:t>
      </w:r>
      <w:proofErr w:type="spellEnd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&lt;</w:t>
      </w:r>
      <w:proofErr w:type="spellStart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&gt; </w:t>
      </w:r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ptr1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new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MyClass</w:t>
      </w:r>
      <w:proofErr w:type="spell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())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52E56CD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weak_ptr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&lt;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MyClass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weakPtr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= ptr1;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创建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</w:t>
      </w:r>
      <w:proofErr w:type="spell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weak_ptr</w:t>
      </w:r>
      <w:proofErr w:type="spellEnd"/>
    </w:p>
    <w:p w14:paraId="468E5AD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5E409E6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"Reference Count: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ptr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use_count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()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输出引用计数</w:t>
      </w:r>
    </w:p>
    <w:p w14:paraId="700AF37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6F2B390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if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(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auto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sharedPtr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weakPtr.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lock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()) {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尝试升级</w:t>
      </w:r>
    </w:p>
    <w:p w14:paraId="6838AEA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"Resource is still alive."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6191B53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else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</w:p>
    <w:p w14:paraId="2DE178F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"Resource has been deleted."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3DEB475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</w:t>
      </w:r>
    </w:p>
    <w:p w14:paraId="061DC99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3FCBD45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ptr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reset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();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释放资源</w:t>
      </w:r>
    </w:p>
    <w:p w14:paraId="099ECF3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if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(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auto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sharedPtr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weakPtr.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lock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()) {</w:t>
      </w:r>
    </w:p>
    <w:p w14:paraId="2C7FA21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"Resource is still alive."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3779CF3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else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</w:p>
    <w:p w14:paraId="570ED3F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"Resource has been deleted."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资源已被删除</w:t>
      </w:r>
    </w:p>
    <w:p w14:paraId="6EE7391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</w:t>
      </w:r>
    </w:p>
    <w:p w14:paraId="37854F2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103AE031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0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3DB77AC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</w:t>
      </w:r>
    </w:p>
    <w:p w14:paraId="42EE59B2" w14:textId="77777777" w:rsidR="008F4C06" w:rsidRPr="008F4C06" w:rsidRDefault="008F4C06" w:rsidP="008F4C06">
      <w:pPr>
        <w:pStyle w:val="4"/>
        <w:spacing w:before="360" w:after="24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 xml:space="preserve">3.3 </w:t>
      </w:r>
      <w:r w:rsidRPr="008F4C06">
        <w:rPr>
          <w:rFonts w:ascii="Segoe UI" w:hAnsi="Segoe UI" w:cs="Segoe UI"/>
          <w:color w:val="E8E6E3"/>
          <w:sz w:val="21"/>
          <w:szCs w:val="21"/>
        </w:rPr>
        <w:t>适用场景</w:t>
      </w:r>
    </w:p>
    <w:p w14:paraId="4CF3D1FD" w14:textId="77777777" w:rsidR="008F4C06" w:rsidRPr="008F4C06" w:rsidRDefault="008F4C06" w:rsidP="004D791D">
      <w:pPr>
        <w:widowControl/>
        <w:numPr>
          <w:ilvl w:val="0"/>
          <w:numId w:val="28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当存在循环引用的可能性时，使用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weak_ptr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。</w:t>
      </w:r>
    </w:p>
    <w:p w14:paraId="40CBA5F6" w14:textId="77777777" w:rsidR="008F4C06" w:rsidRPr="008F4C06" w:rsidRDefault="008F4C06" w:rsidP="004D791D">
      <w:pPr>
        <w:widowControl/>
        <w:numPr>
          <w:ilvl w:val="0"/>
          <w:numId w:val="28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当你需要持有一个指向</w:t>
      </w:r>
      <w:r w:rsidRPr="008F4C06">
        <w:rPr>
          <w:rFonts w:ascii="Segoe UI" w:hAnsi="Segoe UI" w:cs="Segoe UI"/>
          <w:color w:val="E8E6E3"/>
          <w:szCs w:val="21"/>
        </w:rPr>
        <w:t> 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的非拥有引用时。</w:t>
      </w:r>
    </w:p>
    <w:p w14:paraId="5FAA9A0B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4. </w:t>
      </w:r>
      <w:r w:rsidRPr="008F4C06">
        <w:rPr>
          <w:rFonts w:ascii="Segoe UI" w:hAnsi="Segoe UI" w:cs="Segoe UI"/>
          <w:color w:val="E8E6E3"/>
          <w:sz w:val="26"/>
          <w:szCs w:val="26"/>
        </w:rPr>
        <w:t>总结</w:t>
      </w:r>
    </w:p>
    <w:p w14:paraId="2EE4835F" w14:textId="77777777" w:rsidR="008F4C06" w:rsidRPr="008F4C06" w:rsidRDefault="008F4C06" w:rsidP="004D791D">
      <w:pPr>
        <w:widowControl/>
        <w:numPr>
          <w:ilvl w:val="0"/>
          <w:numId w:val="29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unique_ptr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：用于独占资源，适合单一所有权场景。</w:t>
      </w:r>
    </w:p>
    <w:p w14:paraId="0F909228" w14:textId="77777777" w:rsidR="008F4C06" w:rsidRPr="008F4C06" w:rsidRDefault="008F4C06" w:rsidP="004D791D">
      <w:pPr>
        <w:widowControl/>
        <w:numPr>
          <w:ilvl w:val="0"/>
          <w:numId w:val="29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：用于共享资源，适合多个所有者的场景。</w:t>
      </w:r>
    </w:p>
    <w:p w14:paraId="3843B650" w14:textId="77777777" w:rsidR="008F4C06" w:rsidRPr="008F4C06" w:rsidRDefault="008F4C06" w:rsidP="004D791D">
      <w:pPr>
        <w:widowControl/>
        <w:numPr>
          <w:ilvl w:val="0"/>
          <w:numId w:val="29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b/>
          <w:bCs/>
          <w:color w:val="E8E6E3"/>
          <w:sz w:val="18"/>
          <w:szCs w:val="18"/>
          <w:bdr w:val="single" w:sz="2" w:space="2" w:color="363B3D" w:frame="1"/>
        </w:rPr>
        <w:t>weak_ptr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：用于打破循环引用，提供对</w:t>
      </w:r>
      <w:r w:rsidRPr="008F4C06">
        <w:rPr>
          <w:rFonts w:ascii="Segoe UI" w:hAnsi="Segoe UI" w:cs="Segoe UI"/>
          <w:color w:val="E8E6E3"/>
          <w:szCs w:val="21"/>
        </w:rPr>
        <w:t> 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shared_ptr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的非拥有引用。</w:t>
      </w:r>
    </w:p>
    <w:p w14:paraId="18B5F43B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通过使用智能指针，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C++ </w:t>
      </w:r>
      <w:r w:rsidRPr="008F4C06">
        <w:rPr>
          <w:rFonts w:ascii="Segoe UI" w:hAnsi="Segoe UI" w:cs="Segoe UI"/>
          <w:color w:val="E8E6E3"/>
          <w:sz w:val="21"/>
          <w:szCs w:val="21"/>
        </w:rPr>
        <w:t>程序员可以减少内存管理的负担，提高代码的安全性和可维护性。使用不当可能仍然导致内存问题，因此理解其工作机制至关重要。</w:t>
      </w:r>
    </w:p>
    <w:p w14:paraId="176734C2" w14:textId="41FDC0C4" w:rsidR="008F4C06" w:rsidRPr="008F4C06" w:rsidRDefault="008F4C06" w:rsidP="008F4C06">
      <w:pPr>
        <w:rPr>
          <w:rFonts w:ascii="Segoe UI" w:hAnsi="Segoe UI" w:cs="Segoe UI"/>
          <w:szCs w:val="21"/>
        </w:rPr>
      </w:pPr>
      <w:r w:rsidRPr="008F4C06">
        <w:rPr>
          <w:rFonts w:ascii="Segoe UI" w:hAnsi="Segoe UI" w:cs="Segoe UI"/>
          <w:noProof/>
          <w:color w:val="E8E6E3"/>
          <w:szCs w:val="21"/>
        </w:rPr>
        <w:drawing>
          <wp:inline distT="0" distB="0" distL="0" distR="0" wp14:anchorId="6BD693F0" wp14:editId="594B8A19">
            <wp:extent cx="1219200" cy="12192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A83A" w14:textId="77777777" w:rsidR="008F4C06" w:rsidRPr="008F4C06" w:rsidRDefault="008F4C06" w:rsidP="008F4C06">
      <w:pPr>
        <w:pStyle w:val="text-xs"/>
        <w:spacing w:before="0" w:beforeAutospacing="0" w:after="0" w:afterAutospacing="0"/>
        <w:jc w:val="right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t>2024/10/24 16:03:52</w:t>
      </w:r>
    </w:p>
    <w:p w14:paraId="09C5AA4A" w14:textId="77777777" w:rsidR="008F4C06" w:rsidRPr="008F4C06" w:rsidRDefault="008F4C06" w:rsidP="008F4C06">
      <w:pPr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 xml:space="preserve">C++ </w:t>
      </w:r>
      <w:r w:rsidRPr="008F4C06">
        <w:rPr>
          <w:rFonts w:ascii="Segoe UI" w:hAnsi="Segoe UI" w:cs="Segoe UI"/>
          <w:color w:val="E8E6E3"/>
          <w:szCs w:val="21"/>
        </w:rPr>
        <w:t>仿函数</w:t>
      </w:r>
      <w:r w:rsidRPr="008F4C06">
        <w:rPr>
          <w:rFonts w:ascii="Segoe UI" w:hAnsi="Segoe UI" w:cs="Segoe UI"/>
          <w:color w:val="E8E6E3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Cs w:val="21"/>
        </w:rPr>
        <w:t>、</w:t>
      </w:r>
      <w:r w:rsidRPr="008F4C06">
        <w:rPr>
          <w:rFonts w:ascii="Segoe UI" w:hAnsi="Segoe UI" w:cs="Segoe UI"/>
          <w:color w:val="E8E6E3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Cs w:val="21"/>
        </w:rPr>
        <w:t>适配器</w:t>
      </w:r>
      <w:r w:rsidRPr="008F4C06">
        <w:rPr>
          <w:rFonts w:ascii="Segoe UI" w:hAnsi="Segoe UI" w:cs="Segoe UI"/>
          <w:color w:val="E8E6E3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Cs w:val="21"/>
        </w:rPr>
        <w:t>、</w:t>
      </w:r>
      <w:r w:rsidRPr="008F4C06">
        <w:rPr>
          <w:rFonts w:ascii="Segoe UI" w:hAnsi="Segoe UI" w:cs="Segoe UI"/>
          <w:color w:val="E8E6E3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Cs w:val="21"/>
        </w:rPr>
        <w:t>空间</w:t>
      </w:r>
      <w:proofErr w:type="gramStart"/>
      <w:r w:rsidRPr="008F4C06">
        <w:rPr>
          <w:rFonts w:ascii="Segoe UI" w:hAnsi="Segoe UI" w:cs="Segoe UI"/>
          <w:color w:val="E8E6E3"/>
          <w:szCs w:val="21"/>
        </w:rPr>
        <w:t>配置器</w:t>
      </w:r>
      <w:proofErr w:type="gramEnd"/>
      <w:r w:rsidRPr="008F4C06">
        <w:rPr>
          <w:rFonts w:ascii="Segoe UI" w:hAnsi="Segoe UI" w:cs="Segoe UI"/>
          <w:color w:val="E8E6E3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Cs w:val="21"/>
        </w:rPr>
        <w:t>详细讲解</w:t>
      </w:r>
    </w:p>
    <w:p w14:paraId="7F229E0A" w14:textId="77777777" w:rsidR="008F4C06" w:rsidRPr="008F4C06" w:rsidRDefault="008F4C06" w:rsidP="008F4C06">
      <w:pPr>
        <w:pStyle w:val="text-xs"/>
        <w:spacing w:before="0" w:beforeAutospacing="0" w:after="0" w:afterAutospacing="0"/>
        <w:rPr>
          <w:rFonts w:ascii="Segoe UI" w:hAnsi="Segoe UI" w:cs="Segoe UI"/>
          <w:color w:val="BEB8B0"/>
          <w:sz w:val="21"/>
          <w:szCs w:val="21"/>
        </w:rPr>
      </w:pPr>
      <w:r w:rsidRPr="008F4C06">
        <w:rPr>
          <w:rFonts w:ascii="Segoe UI" w:hAnsi="Segoe UI" w:cs="Segoe UI"/>
          <w:color w:val="BEB8B0"/>
          <w:sz w:val="21"/>
          <w:szCs w:val="21"/>
        </w:rPr>
        <w:lastRenderedPageBreak/>
        <w:t>2024/10/24 16:04:12</w:t>
      </w:r>
    </w:p>
    <w:p w14:paraId="6E15D892" w14:textId="77777777" w:rsidR="008F4C06" w:rsidRPr="008F4C06" w:rsidRDefault="008F4C06" w:rsidP="008F4C06">
      <w:pPr>
        <w:pStyle w:val="aa"/>
        <w:spacing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C++ </w:t>
      </w:r>
      <w:r w:rsidRPr="008F4C06">
        <w:rPr>
          <w:rFonts w:ascii="Segoe UI" w:hAnsi="Segoe UI" w:cs="Segoe UI"/>
          <w:color w:val="E8E6E3"/>
          <w:sz w:val="21"/>
          <w:szCs w:val="21"/>
        </w:rPr>
        <w:t>中，仿函数、适配器和空间</w:t>
      </w:r>
      <w:proofErr w:type="gramStart"/>
      <w:r w:rsidRPr="008F4C06">
        <w:rPr>
          <w:rFonts w:ascii="Segoe UI" w:hAnsi="Segoe UI" w:cs="Segoe UI"/>
          <w:color w:val="E8E6E3"/>
          <w:sz w:val="21"/>
          <w:szCs w:val="21"/>
        </w:rPr>
        <w:t>配置器</w:t>
      </w:r>
      <w:proofErr w:type="gramEnd"/>
      <w:r w:rsidRPr="008F4C06">
        <w:rPr>
          <w:rFonts w:ascii="Segoe UI" w:hAnsi="Segoe UI" w:cs="Segoe UI"/>
          <w:color w:val="E8E6E3"/>
          <w:sz w:val="21"/>
          <w:szCs w:val="21"/>
        </w:rPr>
        <w:t>是一些重要的概念和技术，能够使代码更具灵活性和可复用性。下面我们将详细讲解这三个概念。</w:t>
      </w:r>
    </w:p>
    <w:p w14:paraId="57224B74" w14:textId="77777777" w:rsidR="008F4C06" w:rsidRPr="008F4C06" w:rsidRDefault="008F4C06" w:rsidP="008F4C06">
      <w:pPr>
        <w:pStyle w:val="2"/>
        <w:spacing w:before="360" w:after="240"/>
        <w:rPr>
          <w:rFonts w:ascii="Segoe UI" w:hAnsi="Segoe UI" w:cs="Segoe UI"/>
          <w:color w:val="E8E6E3"/>
        </w:rPr>
      </w:pPr>
      <w:r w:rsidRPr="008F4C06">
        <w:rPr>
          <w:rFonts w:ascii="Segoe UI" w:hAnsi="Segoe UI" w:cs="Segoe UI"/>
          <w:color w:val="E8E6E3"/>
        </w:rPr>
        <w:t xml:space="preserve">1. </w:t>
      </w:r>
      <w:r w:rsidRPr="008F4C06">
        <w:rPr>
          <w:rFonts w:ascii="Segoe UI" w:hAnsi="Segoe UI" w:cs="Segoe UI"/>
          <w:color w:val="E8E6E3"/>
        </w:rPr>
        <w:t>仿函数（</w:t>
      </w:r>
      <w:r w:rsidRPr="008F4C06">
        <w:rPr>
          <w:rFonts w:ascii="Segoe UI" w:hAnsi="Segoe UI" w:cs="Segoe UI"/>
          <w:color w:val="E8E6E3"/>
        </w:rPr>
        <w:t>Functor</w:t>
      </w:r>
      <w:r w:rsidRPr="008F4C06">
        <w:rPr>
          <w:rFonts w:ascii="Segoe UI" w:hAnsi="Segoe UI" w:cs="Segoe UI"/>
          <w:color w:val="E8E6E3"/>
        </w:rPr>
        <w:t>）</w:t>
      </w:r>
    </w:p>
    <w:p w14:paraId="59B58911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1.1 </w:t>
      </w:r>
      <w:r w:rsidRPr="008F4C06">
        <w:rPr>
          <w:rFonts w:ascii="Segoe UI" w:hAnsi="Segoe UI" w:cs="Segoe UI"/>
          <w:color w:val="E8E6E3"/>
          <w:sz w:val="26"/>
          <w:szCs w:val="26"/>
        </w:rPr>
        <w:t>定义</w:t>
      </w:r>
    </w:p>
    <w:p w14:paraId="2458288B" w14:textId="77777777" w:rsidR="008F4C06" w:rsidRPr="008F4C06" w:rsidRDefault="008F4C06" w:rsidP="008F4C06">
      <w:pPr>
        <w:pStyle w:val="aa"/>
        <w:spacing w:before="0" w:beforeAutospacing="0" w:after="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仿函数是指一个实现了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operator()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</w:t>
      </w:r>
      <w:r w:rsidRPr="008F4C06">
        <w:rPr>
          <w:rFonts w:ascii="Segoe UI" w:hAnsi="Segoe UI" w:cs="Segoe UI"/>
          <w:color w:val="E8E6E3"/>
          <w:sz w:val="21"/>
          <w:szCs w:val="21"/>
        </w:rPr>
        <w:t>的类的实例。它允许我们像调用普通函数一样调用这个对象。仿函数在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STL</w:t>
      </w:r>
      <w:r w:rsidRPr="008F4C06">
        <w:rPr>
          <w:rFonts w:ascii="Segoe UI" w:hAnsi="Segoe UI" w:cs="Segoe UI"/>
          <w:color w:val="E8E6E3"/>
          <w:sz w:val="21"/>
          <w:szCs w:val="21"/>
        </w:rPr>
        <w:t>（标准模板库）中被广泛使用，尤其是在算法中。</w:t>
      </w:r>
    </w:p>
    <w:p w14:paraId="65182E64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1.2 </w:t>
      </w:r>
      <w:r w:rsidRPr="008F4C06">
        <w:rPr>
          <w:rFonts w:ascii="Segoe UI" w:hAnsi="Segoe UI" w:cs="Segoe UI"/>
          <w:color w:val="E8E6E3"/>
          <w:sz w:val="26"/>
          <w:szCs w:val="26"/>
        </w:rPr>
        <w:t>特性</w:t>
      </w:r>
    </w:p>
    <w:p w14:paraId="6BB8A09F" w14:textId="77777777" w:rsidR="008F4C06" w:rsidRPr="008F4C06" w:rsidRDefault="008F4C06" w:rsidP="004D791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状态</w:t>
      </w:r>
      <w:r w:rsidRPr="008F4C06">
        <w:rPr>
          <w:rFonts w:ascii="Segoe UI" w:hAnsi="Segoe UI" w:cs="Segoe UI"/>
          <w:color w:val="E8E6E3"/>
          <w:szCs w:val="21"/>
        </w:rPr>
        <w:t>：仿函数可以保存状态（成员变量），而普通函数则不能。</w:t>
      </w:r>
    </w:p>
    <w:p w14:paraId="24F6DBFD" w14:textId="77777777" w:rsidR="008F4C06" w:rsidRPr="008F4C06" w:rsidRDefault="008F4C06" w:rsidP="004D791D">
      <w:pPr>
        <w:widowControl/>
        <w:numPr>
          <w:ilvl w:val="0"/>
          <w:numId w:val="30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灵活性</w:t>
      </w:r>
      <w:r w:rsidRPr="008F4C06">
        <w:rPr>
          <w:rFonts w:ascii="Segoe UI" w:hAnsi="Segoe UI" w:cs="Segoe UI"/>
          <w:color w:val="E8E6E3"/>
          <w:szCs w:val="21"/>
        </w:rPr>
        <w:t>：可以根据需要重载多个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operator()</w:t>
      </w:r>
      <w:r w:rsidRPr="008F4C06">
        <w:rPr>
          <w:rFonts w:ascii="Segoe UI" w:hAnsi="Segoe UI" w:cs="Segoe UI"/>
          <w:color w:val="E8E6E3"/>
          <w:szCs w:val="21"/>
        </w:rPr>
        <w:t>，实现不同的功能。</w:t>
      </w:r>
    </w:p>
    <w:p w14:paraId="2D6245DD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1.3 </w:t>
      </w:r>
      <w:r w:rsidRPr="008F4C06">
        <w:rPr>
          <w:rFonts w:ascii="Segoe UI" w:hAnsi="Segoe UI" w:cs="Segoe UI"/>
          <w:color w:val="E8E6E3"/>
          <w:sz w:val="26"/>
          <w:szCs w:val="26"/>
        </w:rPr>
        <w:t>示例</w:t>
      </w:r>
    </w:p>
    <w:p w14:paraId="2E1EF7AB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下面是一个简单的仿函数示例：</w:t>
      </w:r>
    </w:p>
    <w:p w14:paraId="7510206D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cpp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06B8F67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&lt;iostream&gt;</w:t>
      </w:r>
    </w:p>
    <w:p w14:paraId="00D469F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6FF29CD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定义一个仿函数类</w:t>
      </w:r>
    </w:p>
    <w:p w14:paraId="4978026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class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title"/>
          <w:rFonts w:ascii="Consolas" w:hAnsi="Consolas"/>
          <w:color w:val="E5BE78"/>
          <w:sz w:val="18"/>
          <w:szCs w:val="18"/>
          <w:bdr w:val="single" w:sz="2" w:space="0" w:color="363B3D" w:frame="1"/>
        </w:rPr>
        <w:t>Adder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</w:p>
    <w:p w14:paraId="1C02140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public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:</w:t>
      </w:r>
    </w:p>
    <w:p w14:paraId="16C5F5E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Adder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value) : 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value_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(value) {}</w:t>
      </w:r>
    </w:p>
    <w:p w14:paraId="437777B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59383DF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重载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operator()</w:t>
      </w:r>
    </w:p>
    <w:p w14:paraId="5DADCCB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operator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)(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 xml:space="preserve"> x)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const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6F93C48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x + value_;</w:t>
      </w:r>
    </w:p>
    <w:p w14:paraId="12E82BE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</w:t>
      </w:r>
    </w:p>
    <w:p w14:paraId="6FE98FF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6E45D0E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private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:</w:t>
      </w:r>
    </w:p>
    <w:p w14:paraId="076BE84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value_;</w:t>
      </w:r>
    </w:p>
    <w:p w14:paraId="51BB258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};</w:t>
      </w:r>
    </w:p>
    <w:p w14:paraId="139C03F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6351C71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main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5350AB4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lastRenderedPageBreak/>
        <w:t xml:space="preserve">    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Adder </w:t>
      </w:r>
      <w:proofErr w:type="spell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addFive</w:t>
      </w:r>
      <w:proofErr w:type="spell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5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创建一个仿函数对象</w:t>
      </w:r>
    </w:p>
    <w:p w14:paraId="58C8AE4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"Adding 5: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addFive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10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输出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15</w:t>
      </w:r>
    </w:p>
    <w:p w14:paraId="25D26C3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0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148EBAC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</w:t>
      </w:r>
    </w:p>
    <w:p w14:paraId="429FFF44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1.4 </w:t>
      </w:r>
      <w:r w:rsidRPr="008F4C06">
        <w:rPr>
          <w:rFonts w:ascii="Segoe UI" w:hAnsi="Segoe UI" w:cs="Segoe UI"/>
          <w:color w:val="E8E6E3"/>
          <w:sz w:val="26"/>
          <w:szCs w:val="26"/>
        </w:rPr>
        <w:t>应用场景</w:t>
      </w:r>
    </w:p>
    <w:p w14:paraId="0F10BC88" w14:textId="77777777" w:rsidR="008F4C06" w:rsidRPr="008F4C06" w:rsidRDefault="008F4C06" w:rsidP="004D791D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在</w:t>
      </w:r>
      <w:r w:rsidRPr="008F4C06">
        <w:rPr>
          <w:rFonts w:ascii="Segoe UI" w:hAnsi="Segoe UI" w:cs="Segoe UI"/>
          <w:color w:val="E8E6E3"/>
          <w:szCs w:val="21"/>
        </w:rPr>
        <w:t xml:space="preserve"> STL </w:t>
      </w:r>
      <w:r w:rsidRPr="008F4C06">
        <w:rPr>
          <w:rFonts w:ascii="Segoe UI" w:hAnsi="Segoe UI" w:cs="Segoe UI"/>
          <w:color w:val="E8E6E3"/>
          <w:szCs w:val="21"/>
        </w:rPr>
        <w:t>算法中，可以使用仿函数作为操作符。</w:t>
      </w:r>
    </w:p>
    <w:p w14:paraId="101D654E" w14:textId="77777777" w:rsidR="008F4C06" w:rsidRPr="008F4C06" w:rsidRDefault="008F4C06" w:rsidP="004D791D">
      <w:pPr>
        <w:widowControl/>
        <w:numPr>
          <w:ilvl w:val="0"/>
          <w:numId w:val="31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当需要封装函数逻辑并持有状态时，可以使用仿函数。</w:t>
      </w:r>
    </w:p>
    <w:p w14:paraId="52C42824" w14:textId="77777777" w:rsidR="008F4C06" w:rsidRPr="008F4C06" w:rsidRDefault="008F4C06" w:rsidP="008F4C06">
      <w:pPr>
        <w:pStyle w:val="2"/>
        <w:spacing w:before="360" w:after="240"/>
        <w:rPr>
          <w:rFonts w:ascii="Segoe UI" w:hAnsi="Segoe UI" w:cs="Segoe UI"/>
          <w:color w:val="E8E6E3"/>
        </w:rPr>
      </w:pPr>
      <w:r w:rsidRPr="008F4C06">
        <w:rPr>
          <w:rFonts w:ascii="Segoe UI" w:hAnsi="Segoe UI" w:cs="Segoe UI"/>
          <w:color w:val="E8E6E3"/>
        </w:rPr>
        <w:t xml:space="preserve">2. </w:t>
      </w:r>
      <w:r w:rsidRPr="008F4C06">
        <w:rPr>
          <w:rFonts w:ascii="Segoe UI" w:hAnsi="Segoe UI" w:cs="Segoe UI"/>
          <w:color w:val="E8E6E3"/>
        </w:rPr>
        <w:t>适配器（</w:t>
      </w:r>
      <w:r w:rsidRPr="008F4C06">
        <w:rPr>
          <w:rFonts w:ascii="Segoe UI" w:hAnsi="Segoe UI" w:cs="Segoe UI"/>
          <w:color w:val="E8E6E3"/>
        </w:rPr>
        <w:t>Adapter</w:t>
      </w:r>
      <w:r w:rsidRPr="008F4C06">
        <w:rPr>
          <w:rFonts w:ascii="Segoe UI" w:hAnsi="Segoe UI" w:cs="Segoe UI"/>
          <w:color w:val="E8E6E3"/>
        </w:rPr>
        <w:t>）</w:t>
      </w:r>
    </w:p>
    <w:p w14:paraId="4A44DFDE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2.1 </w:t>
      </w:r>
      <w:r w:rsidRPr="008F4C06">
        <w:rPr>
          <w:rFonts w:ascii="Segoe UI" w:hAnsi="Segoe UI" w:cs="Segoe UI"/>
          <w:color w:val="E8E6E3"/>
          <w:sz w:val="26"/>
          <w:szCs w:val="26"/>
        </w:rPr>
        <w:t>定义</w:t>
      </w:r>
    </w:p>
    <w:p w14:paraId="4F4D2BFA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适配器是一种设计模式，用于将一个接口转换为另一个接口，使得不兼容的接口能够协同工作。在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C++ STL </w:t>
      </w:r>
      <w:r w:rsidRPr="008F4C06">
        <w:rPr>
          <w:rFonts w:ascii="Segoe UI" w:hAnsi="Segoe UI" w:cs="Segoe UI"/>
          <w:color w:val="E8E6E3"/>
          <w:sz w:val="21"/>
          <w:szCs w:val="21"/>
        </w:rPr>
        <w:t>中，适配器主要用于容器、迭代器和函数。</w:t>
      </w:r>
    </w:p>
    <w:p w14:paraId="5E9CF7FA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2.2 </w:t>
      </w:r>
      <w:r w:rsidRPr="008F4C06">
        <w:rPr>
          <w:rFonts w:ascii="Segoe UI" w:hAnsi="Segoe UI" w:cs="Segoe UI"/>
          <w:color w:val="E8E6E3"/>
          <w:sz w:val="26"/>
          <w:szCs w:val="26"/>
        </w:rPr>
        <w:t>类型</w:t>
      </w:r>
    </w:p>
    <w:p w14:paraId="46E209B6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适配器主要有三种类型：</w:t>
      </w:r>
    </w:p>
    <w:p w14:paraId="689B676D" w14:textId="77777777" w:rsidR="008F4C06" w:rsidRPr="008F4C06" w:rsidRDefault="008F4C06" w:rsidP="004D791D">
      <w:pPr>
        <w:widowControl/>
        <w:numPr>
          <w:ilvl w:val="0"/>
          <w:numId w:val="32"/>
        </w:numPr>
        <w:spacing w:beforeAutospacing="1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容器适配器</w:t>
      </w:r>
      <w:r w:rsidRPr="008F4C06">
        <w:rPr>
          <w:rFonts w:ascii="Segoe UI" w:hAnsi="Segoe UI" w:cs="Segoe UI"/>
          <w:color w:val="E8E6E3"/>
          <w:szCs w:val="21"/>
        </w:rPr>
        <w:t>：如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std::stack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和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std::queue</w:t>
      </w:r>
      <w:r w:rsidRPr="008F4C06">
        <w:rPr>
          <w:rFonts w:ascii="Segoe UI" w:hAnsi="Segoe UI" w:cs="Segoe UI"/>
          <w:color w:val="E8E6E3"/>
          <w:szCs w:val="21"/>
        </w:rPr>
        <w:t>，它们封装了其他容器（如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std::deque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或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std::vector</w:t>
      </w:r>
      <w:r w:rsidRPr="008F4C06">
        <w:rPr>
          <w:rFonts w:ascii="Segoe UI" w:hAnsi="Segoe UI" w:cs="Segoe UI"/>
          <w:color w:val="E8E6E3"/>
          <w:szCs w:val="21"/>
        </w:rPr>
        <w:t>），提供特定的操作。</w:t>
      </w:r>
    </w:p>
    <w:p w14:paraId="2CDBB869" w14:textId="77777777" w:rsidR="008F4C06" w:rsidRPr="008F4C06" w:rsidRDefault="008F4C06" w:rsidP="004D791D">
      <w:pPr>
        <w:widowControl/>
        <w:numPr>
          <w:ilvl w:val="0"/>
          <w:numId w:val="32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迭代器适配器</w:t>
      </w:r>
      <w:r w:rsidRPr="008F4C06">
        <w:rPr>
          <w:rFonts w:ascii="Segoe UI" w:hAnsi="Segoe UI" w:cs="Segoe UI"/>
          <w:color w:val="E8E6E3"/>
          <w:szCs w:val="21"/>
        </w:rPr>
        <w:t>：如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reverse_iterator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和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</w:t>
      </w:r>
      <w:proofErr w:type="spellStart"/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back_inserter</w:t>
      </w:r>
      <w:proofErr w:type="spellEnd"/>
      <w:r w:rsidRPr="008F4C06">
        <w:rPr>
          <w:rFonts w:ascii="Segoe UI" w:hAnsi="Segoe UI" w:cs="Segoe UI"/>
          <w:color w:val="E8E6E3"/>
          <w:szCs w:val="21"/>
        </w:rPr>
        <w:t>，允许我们使用不同的迭代方式或插入策略。</w:t>
      </w:r>
    </w:p>
    <w:p w14:paraId="043E58A2" w14:textId="77777777" w:rsidR="008F4C06" w:rsidRPr="008F4C06" w:rsidRDefault="008F4C06" w:rsidP="004D791D">
      <w:pPr>
        <w:widowControl/>
        <w:numPr>
          <w:ilvl w:val="0"/>
          <w:numId w:val="32"/>
        </w:numPr>
        <w:spacing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函数适配器</w:t>
      </w:r>
      <w:r w:rsidRPr="008F4C06">
        <w:rPr>
          <w:rFonts w:ascii="Segoe UI" w:hAnsi="Segoe UI" w:cs="Segoe UI"/>
          <w:color w:val="E8E6E3"/>
          <w:szCs w:val="21"/>
        </w:rPr>
        <w:t>：如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std::bind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Fonts w:ascii="Segoe UI" w:hAnsi="Segoe UI" w:cs="Segoe UI"/>
          <w:color w:val="E8E6E3"/>
          <w:szCs w:val="21"/>
        </w:rPr>
        <w:t>和</w:t>
      </w:r>
      <w:r w:rsidRPr="008F4C06">
        <w:rPr>
          <w:rFonts w:ascii="Segoe UI" w:hAnsi="Segoe UI" w:cs="Segoe UI"/>
          <w:color w:val="E8E6E3"/>
          <w:szCs w:val="21"/>
        </w:rPr>
        <w:t> </w:t>
      </w:r>
      <w:r w:rsidRPr="008F4C06">
        <w:rPr>
          <w:rStyle w:val="HTML1"/>
          <w:rFonts w:ascii="Consolas" w:hAnsi="Consolas"/>
          <w:color w:val="E8E6E3"/>
          <w:sz w:val="18"/>
          <w:szCs w:val="18"/>
          <w:bdr w:val="single" w:sz="2" w:space="2" w:color="363B3D" w:frame="1"/>
        </w:rPr>
        <w:t>std::function</w:t>
      </w:r>
      <w:r w:rsidRPr="008F4C06">
        <w:rPr>
          <w:rFonts w:ascii="Segoe UI" w:hAnsi="Segoe UI" w:cs="Segoe UI"/>
          <w:color w:val="E8E6E3"/>
          <w:szCs w:val="21"/>
        </w:rPr>
        <w:t>，使得函数调用更加灵活。</w:t>
      </w:r>
    </w:p>
    <w:p w14:paraId="66DAF313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2.3 </w:t>
      </w:r>
      <w:r w:rsidRPr="008F4C06">
        <w:rPr>
          <w:rFonts w:ascii="Segoe UI" w:hAnsi="Segoe UI" w:cs="Segoe UI"/>
          <w:color w:val="E8E6E3"/>
          <w:sz w:val="26"/>
          <w:szCs w:val="26"/>
        </w:rPr>
        <w:t>示例</w:t>
      </w:r>
    </w:p>
    <w:p w14:paraId="78AC10E4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下面是一个使用容器适配器和函数适配器的示例：</w:t>
      </w:r>
    </w:p>
    <w:p w14:paraId="7C10F7BB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cpp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31FCB95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&lt;iostream&gt;</w:t>
      </w:r>
    </w:p>
    <w:p w14:paraId="475F3AE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&lt;stack&gt;</w:t>
      </w:r>
    </w:p>
    <w:p w14:paraId="2B63E39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&lt;queue&gt;</w:t>
      </w:r>
    </w:p>
    <w:p w14:paraId="321F2E1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lastRenderedPageBreak/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&lt;functional&gt;</w:t>
      </w:r>
    </w:p>
    <w:p w14:paraId="7137E31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08101F8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main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6D95879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容器适配器示例</w:t>
      </w:r>
    </w:p>
    <w:p w14:paraId="1C7F324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std::stack&lt;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myStack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使用</w:t>
      </w:r>
      <w:proofErr w:type="gram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栈</w:t>
      </w:r>
      <w:proofErr w:type="gram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适配器</w:t>
      </w:r>
    </w:p>
    <w:p w14:paraId="56B97F6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myStack.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push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);</w:t>
      </w:r>
    </w:p>
    <w:p w14:paraId="255A4F11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myStack.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push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2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);</w:t>
      </w:r>
    </w:p>
    <w:p w14:paraId="14980A2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myStack.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push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3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);</w:t>
      </w:r>
    </w:p>
    <w:p w14:paraId="27CB59B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</w:p>
    <w:p w14:paraId="3F3E3EA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"Stack top: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myStack.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top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()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输出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3</w:t>
      </w:r>
    </w:p>
    <w:p w14:paraId="51F6D08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myStack.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pop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);</w:t>
      </w:r>
    </w:p>
    <w:p w14:paraId="04AAC3E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</w:p>
    <w:p w14:paraId="262A4E3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函数适配器示例</w:t>
      </w:r>
    </w:p>
    <w:p w14:paraId="40081B0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auto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add =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[](</w:t>
      </w:r>
      <w:proofErr w:type="gramEnd"/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a, 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b) {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a + b; };</w:t>
      </w:r>
    </w:p>
    <w:p w14:paraId="1202B7F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std::function&lt;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)&gt;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addFunc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= add;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使用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std::function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封装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lambda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函数</w:t>
      </w:r>
    </w:p>
    <w:p w14:paraId="0D5823F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</w:p>
    <w:p w14:paraId="0968C58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"Add 3 + 4: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addFunc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3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4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)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;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输出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 7</w:t>
      </w:r>
    </w:p>
    <w:p w14:paraId="136D824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6B2B181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0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6F48C6D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</w:t>
      </w:r>
    </w:p>
    <w:p w14:paraId="5601B3EC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2.4 </w:t>
      </w:r>
      <w:r w:rsidRPr="008F4C06">
        <w:rPr>
          <w:rFonts w:ascii="Segoe UI" w:hAnsi="Segoe UI" w:cs="Segoe UI"/>
          <w:color w:val="E8E6E3"/>
          <w:sz w:val="26"/>
          <w:szCs w:val="26"/>
        </w:rPr>
        <w:t>应用场景</w:t>
      </w:r>
    </w:p>
    <w:p w14:paraId="1A604206" w14:textId="77777777" w:rsidR="008F4C06" w:rsidRPr="008F4C06" w:rsidRDefault="008F4C06" w:rsidP="004D791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当需要将不同的接口进行适配时使用适配器。</w:t>
      </w:r>
    </w:p>
    <w:p w14:paraId="79D1991F" w14:textId="77777777" w:rsidR="008F4C06" w:rsidRPr="008F4C06" w:rsidRDefault="008F4C06" w:rsidP="004D791D">
      <w:pPr>
        <w:widowControl/>
        <w:numPr>
          <w:ilvl w:val="0"/>
          <w:numId w:val="33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在需要改变容器或迭代器的行为时使用容器和迭代器适配器。</w:t>
      </w:r>
    </w:p>
    <w:p w14:paraId="78EC3C42" w14:textId="77777777" w:rsidR="008F4C06" w:rsidRPr="008F4C06" w:rsidRDefault="008F4C06" w:rsidP="008F4C06">
      <w:pPr>
        <w:pStyle w:val="2"/>
        <w:spacing w:before="360" w:after="240"/>
        <w:rPr>
          <w:rFonts w:ascii="Segoe UI" w:hAnsi="Segoe UI" w:cs="Segoe UI"/>
          <w:color w:val="E8E6E3"/>
        </w:rPr>
      </w:pPr>
      <w:r w:rsidRPr="008F4C06">
        <w:rPr>
          <w:rFonts w:ascii="Segoe UI" w:hAnsi="Segoe UI" w:cs="Segoe UI"/>
          <w:color w:val="E8E6E3"/>
        </w:rPr>
        <w:t xml:space="preserve">3. </w:t>
      </w:r>
      <w:r w:rsidRPr="008F4C06">
        <w:rPr>
          <w:rFonts w:ascii="Segoe UI" w:hAnsi="Segoe UI" w:cs="Segoe UI"/>
          <w:color w:val="E8E6E3"/>
        </w:rPr>
        <w:t>空间配置器（</w:t>
      </w:r>
      <w:r w:rsidRPr="008F4C06">
        <w:rPr>
          <w:rFonts w:ascii="Segoe UI" w:hAnsi="Segoe UI" w:cs="Segoe UI"/>
          <w:color w:val="E8E6E3"/>
        </w:rPr>
        <w:t>Allocator</w:t>
      </w:r>
      <w:r w:rsidRPr="008F4C06">
        <w:rPr>
          <w:rFonts w:ascii="Segoe UI" w:hAnsi="Segoe UI" w:cs="Segoe UI"/>
          <w:color w:val="E8E6E3"/>
        </w:rPr>
        <w:t>）</w:t>
      </w:r>
    </w:p>
    <w:p w14:paraId="19D0B5E0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3.1 </w:t>
      </w:r>
      <w:r w:rsidRPr="008F4C06">
        <w:rPr>
          <w:rFonts w:ascii="Segoe UI" w:hAnsi="Segoe UI" w:cs="Segoe UI"/>
          <w:color w:val="E8E6E3"/>
          <w:sz w:val="26"/>
          <w:szCs w:val="26"/>
        </w:rPr>
        <w:t>定义</w:t>
      </w:r>
    </w:p>
    <w:p w14:paraId="76DE1CA0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空间</w:t>
      </w:r>
      <w:proofErr w:type="gramStart"/>
      <w:r w:rsidRPr="008F4C06">
        <w:rPr>
          <w:rFonts w:ascii="Segoe UI" w:hAnsi="Segoe UI" w:cs="Segoe UI"/>
          <w:color w:val="E8E6E3"/>
          <w:sz w:val="21"/>
          <w:szCs w:val="21"/>
        </w:rPr>
        <w:t>配置器</w:t>
      </w:r>
      <w:proofErr w:type="gramEnd"/>
      <w:r w:rsidRPr="008F4C06">
        <w:rPr>
          <w:rFonts w:ascii="Segoe UI" w:hAnsi="Segoe UI" w:cs="Segoe UI"/>
          <w:color w:val="E8E6E3"/>
          <w:sz w:val="21"/>
          <w:szCs w:val="21"/>
        </w:rPr>
        <w:t>是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C++ </w:t>
      </w:r>
      <w:r w:rsidRPr="008F4C06">
        <w:rPr>
          <w:rFonts w:ascii="Segoe UI" w:hAnsi="Segoe UI" w:cs="Segoe UI"/>
          <w:color w:val="E8E6E3"/>
          <w:sz w:val="21"/>
          <w:szCs w:val="21"/>
        </w:rPr>
        <w:t>中用于管理内存分配和释放的模板类。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STL </w:t>
      </w:r>
      <w:r w:rsidRPr="008F4C06">
        <w:rPr>
          <w:rFonts w:ascii="Segoe UI" w:hAnsi="Segoe UI" w:cs="Segoe UI"/>
          <w:color w:val="E8E6E3"/>
          <w:sz w:val="21"/>
          <w:szCs w:val="21"/>
        </w:rPr>
        <w:t>容器使用空间</w:t>
      </w:r>
      <w:proofErr w:type="gramStart"/>
      <w:r w:rsidRPr="008F4C06">
        <w:rPr>
          <w:rFonts w:ascii="Segoe UI" w:hAnsi="Segoe UI" w:cs="Segoe UI"/>
          <w:color w:val="E8E6E3"/>
          <w:sz w:val="21"/>
          <w:szCs w:val="21"/>
        </w:rPr>
        <w:t>配置器</w:t>
      </w:r>
      <w:proofErr w:type="gramEnd"/>
      <w:r w:rsidRPr="008F4C06">
        <w:rPr>
          <w:rFonts w:ascii="Segoe UI" w:hAnsi="Segoe UI" w:cs="Segoe UI"/>
          <w:color w:val="E8E6E3"/>
          <w:sz w:val="21"/>
          <w:szCs w:val="21"/>
        </w:rPr>
        <w:t>来控制内存的分配和释放，提供了一种灵活的方式来管理内存。</w:t>
      </w:r>
    </w:p>
    <w:p w14:paraId="41FD268D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3.2 </w:t>
      </w:r>
      <w:r w:rsidRPr="008F4C06">
        <w:rPr>
          <w:rFonts w:ascii="Segoe UI" w:hAnsi="Segoe UI" w:cs="Segoe UI"/>
          <w:color w:val="E8E6E3"/>
          <w:sz w:val="26"/>
          <w:szCs w:val="26"/>
        </w:rPr>
        <w:t>特性</w:t>
      </w:r>
    </w:p>
    <w:p w14:paraId="27BCD5F3" w14:textId="77777777" w:rsidR="008F4C06" w:rsidRPr="008F4C06" w:rsidRDefault="008F4C06" w:rsidP="004D791D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自定义分配策略</w:t>
      </w:r>
      <w:r w:rsidRPr="008F4C06">
        <w:rPr>
          <w:rFonts w:ascii="Segoe UI" w:hAnsi="Segoe UI" w:cs="Segoe UI"/>
          <w:color w:val="E8E6E3"/>
          <w:szCs w:val="21"/>
        </w:rPr>
        <w:t>：用户可以通过自定义空间</w:t>
      </w:r>
      <w:proofErr w:type="gramStart"/>
      <w:r w:rsidRPr="008F4C06">
        <w:rPr>
          <w:rFonts w:ascii="Segoe UI" w:hAnsi="Segoe UI" w:cs="Segoe UI"/>
          <w:color w:val="E8E6E3"/>
          <w:szCs w:val="21"/>
        </w:rPr>
        <w:t>配置器实现</w:t>
      </w:r>
      <w:proofErr w:type="gramEnd"/>
      <w:r w:rsidRPr="008F4C06">
        <w:rPr>
          <w:rFonts w:ascii="Segoe UI" w:hAnsi="Segoe UI" w:cs="Segoe UI"/>
          <w:color w:val="E8E6E3"/>
          <w:szCs w:val="21"/>
        </w:rPr>
        <w:t>不同的内存分配策略。</w:t>
      </w:r>
    </w:p>
    <w:p w14:paraId="1268A63E" w14:textId="77777777" w:rsidR="008F4C06" w:rsidRPr="008F4C06" w:rsidRDefault="008F4C06" w:rsidP="004D791D">
      <w:pPr>
        <w:widowControl/>
        <w:numPr>
          <w:ilvl w:val="0"/>
          <w:numId w:val="34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类型安全</w:t>
      </w:r>
      <w:r w:rsidRPr="008F4C06">
        <w:rPr>
          <w:rFonts w:ascii="Segoe UI" w:hAnsi="Segoe UI" w:cs="Segoe UI"/>
          <w:color w:val="E8E6E3"/>
          <w:szCs w:val="21"/>
        </w:rPr>
        <w:t>：空间</w:t>
      </w:r>
      <w:proofErr w:type="gramStart"/>
      <w:r w:rsidRPr="008F4C06">
        <w:rPr>
          <w:rFonts w:ascii="Segoe UI" w:hAnsi="Segoe UI" w:cs="Segoe UI"/>
          <w:color w:val="E8E6E3"/>
          <w:szCs w:val="21"/>
        </w:rPr>
        <w:t>配置器是类型</w:t>
      </w:r>
      <w:proofErr w:type="gramEnd"/>
      <w:r w:rsidRPr="008F4C06">
        <w:rPr>
          <w:rFonts w:ascii="Segoe UI" w:hAnsi="Segoe UI" w:cs="Segoe UI"/>
          <w:color w:val="E8E6E3"/>
          <w:szCs w:val="21"/>
        </w:rPr>
        <w:t>安全的，能够确保分配的内存与所需类型匹配。</w:t>
      </w:r>
    </w:p>
    <w:p w14:paraId="53BE5FA1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lastRenderedPageBreak/>
        <w:t xml:space="preserve">3.3 </w:t>
      </w:r>
      <w:r w:rsidRPr="008F4C06">
        <w:rPr>
          <w:rFonts w:ascii="Segoe UI" w:hAnsi="Segoe UI" w:cs="Segoe UI"/>
          <w:color w:val="E8E6E3"/>
          <w:sz w:val="26"/>
          <w:szCs w:val="26"/>
        </w:rPr>
        <w:t>示例</w:t>
      </w:r>
    </w:p>
    <w:p w14:paraId="49678BCA" w14:textId="77777777" w:rsidR="008F4C06" w:rsidRPr="008F4C06" w:rsidRDefault="008F4C06" w:rsidP="008F4C06">
      <w:pPr>
        <w:pStyle w:val="aa"/>
        <w:spacing w:before="0" w:beforeAutospacing="0" w:after="240" w:after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下面是一个使用默认空间</w:t>
      </w:r>
      <w:proofErr w:type="gramStart"/>
      <w:r w:rsidRPr="008F4C06">
        <w:rPr>
          <w:rFonts w:ascii="Segoe UI" w:hAnsi="Segoe UI" w:cs="Segoe UI"/>
          <w:color w:val="E8E6E3"/>
          <w:sz w:val="21"/>
          <w:szCs w:val="21"/>
        </w:rPr>
        <w:t>配置器</w:t>
      </w:r>
      <w:proofErr w:type="gramEnd"/>
      <w:r w:rsidRPr="008F4C06">
        <w:rPr>
          <w:rFonts w:ascii="Segoe UI" w:hAnsi="Segoe UI" w:cs="Segoe UI"/>
          <w:color w:val="E8E6E3"/>
          <w:sz w:val="21"/>
          <w:szCs w:val="21"/>
        </w:rPr>
        <w:t>的示例，以及一个简单的自定义空间配置器：</w:t>
      </w:r>
    </w:p>
    <w:p w14:paraId="246A983B" w14:textId="77777777" w:rsidR="008F4C06" w:rsidRPr="008F4C06" w:rsidRDefault="008F4C06" w:rsidP="008F4C06">
      <w:pPr>
        <w:pStyle w:val="HTML"/>
        <w:spacing w:after="240"/>
        <w:rPr>
          <w:rFonts w:ascii="Consolas" w:hAnsi="Consolas"/>
          <w:color w:val="B8B2A9"/>
          <w:sz w:val="18"/>
          <w:szCs w:val="18"/>
        </w:rPr>
      </w:pPr>
      <w:proofErr w:type="spellStart"/>
      <w:r w:rsidRPr="008F4C06">
        <w:rPr>
          <w:rStyle w:val="code-block-headerlang"/>
          <w:rFonts w:ascii="Consolas" w:hAnsi="Consolas"/>
          <w:color w:val="B8B2A9"/>
          <w:sz w:val="18"/>
          <w:szCs w:val="18"/>
          <w:bdr w:val="single" w:sz="2" w:space="0" w:color="363B3D" w:frame="1"/>
        </w:rPr>
        <w:t>cpp</w:t>
      </w:r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>Copy</w:t>
      </w:r>
      <w:proofErr w:type="spellEnd"/>
      <w:r w:rsidRPr="008F4C06">
        <w:rPr>
          <w:rStyle w:val="code-block-headercopy"/>
          <w:rFonts w:ascii="Consolas" w:hAnsi="Consolas"/>
          <w:color w:val="B8B2A9"/>
          <w:bdr w:val="single" w:sz="2" w:space="0" w:color="363B3D" w:frame="1"/>
        </w:rPr>
        <w:t xml:space="preserve"> Code</w:t>
      </w:r>
    </w:p>
    <w:p w14:paraId="285ECCB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&lt;iostream&gt;</w:t>
      </w:r>
    </w:p>
    <w:p w14:paraId="57E0C56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&lt;vector&gt;</w:t>
      </w:r>
    </w:p>
    <w:p w14:paraId="6500CA7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>#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include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&lt;memory&gt;</w:t>
      </w:r>
      <w:r w:rsidRPr="008F4C06">
        <w:rPr>
          <w:rStyle w:val="hljs-meta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for </w:t>
      </w:r>
      <w:proofErr w:type="gramStart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std::</w:t>
      </w:r>
      <w:proofErr w:type="gramEnd"/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allocator</w:t>
      </w:r>
    </w:p>
    <w:p w14:paraId="6A651CB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440B634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自定义空间配置器</w:t>
      </w:r>
    </w:p>
    <w:p w14:paraId="03EBBF7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template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&lt;</w:t>
      </w:r>
      <w:proofErr w:type="spellStart"/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typename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T&gt;</w:t>
      </w:r>
    </w:p>
    <w:p w14:paraId="061CB53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class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ljs-title"/>
          <w:rFonts w:ascii="Consolas" w:hAnsi="Consolas"/>
          <w:color w:val="E5BE78"/>
          <w:sz w:val="18"/>
          <w:szCs w:val="18"/>
          <w:bdr w:val="single" w:sz="2" w:space="0" w:color="363B3D" w:frame="1"/>
        </w:rPr>
        <w:t>MyAllocator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{</w:t>
      </w:r>
    </w:p>
    <w:p w14:paraId="16618E7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public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:</w:t>
      </w:r>
    </w:p>
    <w:p w14:paraId="37A2887A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using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value_type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= T;</w:t>
      </w:r>
    </w:p>
    <w:p w14:paraId="715A7AB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3722F33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MyAllocator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) =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default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52D9169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6D446CA1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分配内存</w:t>
      </w:r>
    </w:p>
    <w:p w14:paraId="75084B2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T*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allocate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std::</w:t>
      </w:r>
      <w:proofErr w:type="spellStart"/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size_t</w:t>
      </w:r>
      <w:proofErr w:type="spell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 xml:space="preserve"> n)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5A38224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"Allocating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n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 element(s)."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36891661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static_cast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&lt;T*&gt;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(::</w:t>
      </w:r>
      <w:proofErr w:type="gramEnd"/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operator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new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(n * </w:t>
      </w:r>
      <w:proofErr w:type="spellStart"/>
      <w:r w:rsidRPr="008F4C06">
        <w:rPr>
          <w:rStyle w:val="hljs-builtin"/>
          <w:rFonts w:ascii="Consolas" w:hAnsi="Consolas"/>
          <w:color w:val="E5BE78"/>
          <w:sz w:val="18"/>
          <w:szCs w:val="18"/>
          <w:bdr w:val="single" w:sz="2" w:space="0" w:color="363B3D" w:frame="1"/>
        </w:rPr>
        <w:t>sizeof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(T)));</w:t>
      </w:r>
    </w:p>
    <w:p w14:paraId="442C4D5F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</w:t>
      </w:r>
    </w:p>
    <w:p w14:paraId="72A10FF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27EDC05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释放内存</w:t>
      </w:r>
    </w:p>
    <w:p w14:paraId="66F85BD0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void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deallocate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T* p, std::</w:t>
      </w:r>
      <w:proofErr w:type="spellStart"/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size_t</w:t>
      </w:r>
      <w:proofErr w:type="spell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 xml:space="preserve"> n)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60E719B8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"Deallocating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n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 element(s)."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1CD29BE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::</w:t>
      </w:r>
      <w:proofErr w:type="gramEnd"/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operator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delete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(p)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56B3FAF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</w:t>
      </w:r>
    </w:p>
    <w:p w14:paraId="51B0580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};</w:t>
      </w:r>
    </w:p>
    <w:p w14:paraId="752D22FC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5FA40AB7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proofErr w:type="gramStart"/>
      <w:r w:rsidRPr="008F4C06">
        <w:rPr>
          <w:rStyle w:val="hljs-title"/>
          <w:rFonts w:ascii="Consolas" w:hAnsi="Consolas"/>
          <w:color w:val="62B2EE"/>
          <w:sz w:val="18"/>
          <w:szCs w:val="18"/>
          <w:bdr w:val="single" w:sz="2" w:space="0" w:color="363B3D" w:frame="1"/>
        </w:rPr>
        <w:t>main</w:t>
      </w:r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(</w:t>
      </w:r>
      <w:proofErr w:type="gramEnd"/>
      <w:r w:rsidRPr="008F4C06">
        <w:rPr>
          <w:rStyle w:val="hljs-params"/>
          <w:rFonts w:ascii="Consolas" w:hAnsi="Consolas"/>
          <w:color w:val="AEE440"/>
          <w:sz w:val="18"/>
          <w:szCs w:val="18"/>
          <w:bdr w:val="single" w:sz="2" w:space="0" w:color="363B3D" w:frame="1"/>
        </w:rPr>
        <w:t>)</w:t>
      </w:r>
      <w:r w:rsidRPr="008F4C06">
        <w:rPr>
          <w:rStyle w:val="hljs-function"/>
          <w:rFonts w:ascii="Consolas" w:hAnsi="Consolas"/>
          <w:color w:val="62B2EE"/>
          <w:sz w:val="18"/>
          <w:szCs w:val="18"/>
          <w:bdr w:val="single" w:sz="2" w:space="0" w:color="363B3D" w:frame="1"/>
        </w:rPr>
        <w:t xml:space="preserve"> 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{</w:t>
      </w:r>
    </w:p>
    <w:p w14:paraId="333C015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使用默认空间配置器</w:t>
      </w:r>
    </w:p>
    <w:p w14:paraId="200C7845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vector&lt;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&gt; vec1{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2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3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4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5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};</w:t>
      </w:r>
    </w:p>
    <w:p w14:paraId="196EA6BE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for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(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n :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vec1) {</w:t>
      </w:r>
    </w:p>
    <w:p w14:paraId="44FF78E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n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17CEF4E4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</w:t>
      </w:r>
    </w:p>
    <w:p w14:paraId="79958BA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791C0BD7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43FF2686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 xml:space="preserve">// </w:t>
      </w:r>
      <w:r w:rsidRPr="008F4C06">
        <w:rPr>
          <w:rStyle w:val="hljs-comment"/>
          <w:rFonts w:ascii="Consolas" w:hAnsi="Consolas"/>
          <w:i/>
          <w:iCs/>
          <w:color w:val="ACA49A"/>
          <w:sz w:val="18"/>
          <w:szCs w:val="18"/>
          <w:bdr w:val="single" w:sz="2" w:space="0" w:color="363B3D" w:frame="1"/>
        </w:rPr>
        <w:t>使用自定义空间配置器</w:t>
      </w:r>
    </w:p>
    <w:p w14:paraId="2E75C06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vector&lt;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MyAllocator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&lt;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&gt;&gt; vec2{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1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2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3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4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,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5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};</w:t>
      </w:r>
    </w:p>
    <w:p w14:paraId="76638543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for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(</w:t>
      </w:r>
      <w:r w:rsidRPr="008F4C06">
        <w:rPr>
          <w:rStyle w:val="hljs-type"/>
          <w:rFonts w:ascii="Consolas" w:hAnsi="Consolas"/>
          <w:color w:val="D39E6D"/>
          <w:sz w:val="18"/>
          <w:szCs w:val="18"/>
          <w:bdr w:val="single" w:sz="2" w:space="0" w:color="363B3D" w:frame="1"/>
        </w:rPr>
        <w:t>int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n :</w:t>
      </w:r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vec2) {</w:t>
      </w:r>
    </w:p>
    <w:p w14:paraId="62FC449D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n &lt;&lt; </w:t>
      </w:r>
      <w:r w:rsidRPr="008F4C06">
        <w:rPr>
          <w:rStyle w:val="hljs-string"/>
          <w:rFonts w:ascii="Consolas" w:hAnsi="Consolas"/>
          <w:color w:val="9CC57E"/>
          <w:sz w:val="18"/>
          <w:szCs w:val="18"/>
          <w:bdr w:val="single" w:sz="2" w:space="0" w:color="363B3D" w:frame="1"/>
        </w:rPr>
        <w:t>" "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02E11CD2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}</w:t>
      </w:r>
    </w:p>
    <w:p w14:paraId="111B5957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lastRenderedPageBreak/>
        <w:t xml:space="preserve">    </w:t>
      </w:r>
      <w:proofErr w:type="gram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std::</w:t>
      </w:r>
      <w:proofErr w:type="spellStart"/>
      <w:proofErr w:type="gram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cout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&lt;&lt; std::</w:t>
      </w:r>
      <w:proofErr w:type="spellStart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endl</w:t>
      </w:r>
      <w:proofErr w:type="spellEnd"/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613F292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</w:p>
    <w:p w14:paraId="4F1AF079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   </w:t>
      </w:r>
      <w:r w:rsidRPr="008F4C06">
        <w:rPr>
          <w:rStyle w:val="hljs-keyword"/>
          <w:rFonts w:ascii="Consolas" w:hAnsi="Consolas"/>
          <w:color w:val="F9357C"/>
          <w:sz w:val="18"/>
          <w:szCs w:val="18"/>
          <w:bdr w:val="single" w:sz="2" w:space="0" w:color="363B3D" w:frame="1"/>
        </w:rPr>
        <w:t>return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 xml:space="preserve"> </w:t>
      </w:r>
      <w:r w:rsidRPr="008F4C06">
        <w:rPr>
          <w:rStyle w:val="hljs-number"/>
          <w:rFonts w:ascii="Consolas" w:hAnsi="Consolas"/>
          <w:color w:val="D39E6D"/>
          <w:sz w:val="18"/>
          <w:szCs w:val="18"/>
          <w:bdr w:val="single" w:sz="2" w:space="0" w:color="363B3D" w:frame="1"/>
        </w:rPr>
        <w:t>0</w:t>
      </w: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;</w:t>
      </w:r>
    </w:p>
    <w:p w14:paraId="57881EFB" w14:textId="77777777" w:rsidR="008F4C06" w:rsidRPr="008F4C06" w:rsidRDefault="008F4C06" w:rsidP="008F4C06">
      <w:pPr>
        <w:pStyle w:val="HTML"/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</w:pPr>
      <w:r w:rsidRPr="008F4C06">
        <w:rPr>
          <w:rStyle w:val="HTML1"/>
          <w:rFonts w:ascii="Consolas" w:hAnsi="Consolas"/>
          <w:color w:val="B9B3AA"/>
          <w:sz w:val="18"/>
          <w:szCs w:val="18"/>
          <w:bdr w:val="none" w:sz="0" w:space="0" w:color="auto" w:frame="1"/>
        </w:rPr>
        <w:t>}</w:t>
      </w:r>
    </w:p>
    <w:p w14:paraId="1C1978E6" w14:textId="77777777" w:rsidR="008F4C06" w:rsidRPr="008F4C06" w:rsidRDefault="008F4C06" w:rsidP="008F4C06">
      <w:pPr>
        <w:pStyle w:val="3"/>
        <w:spacing w:before="360" w:after="240"/>
        <w:rPr>
          <w:rFonts w:ascii="Segoe UI" w:hAnsi="Segoe UI" w:cs="Segoe UI"/>
          <w:color w:val="E8E6E3"/>
          <w:sz w:val="26"/>
          <w:szCs w:val="26"/>
        </w:rPr>
      </w:pPr>
      <w:r w:rsidRPr="008F4C06">
        <w:rPr>
          <w:rFonts w:ascii="Segoe UI" w:hAnsi="Segoe UI" w:cs="Segoe UI"/>
          <w:color w:val="E8E6E3"/>
          <w:sz w:val="26"/>
          <w:szCs w:val="26"/>
        </w:rPr>
        <w:t xml:space="preserve">3.4 </w:t>
      </w:r>
      <w:r w:rsidRPr="008F4C06">
        <w:rPr>
          <w:rFonts w:ascii="Segoe UI" w:hAnsi="Segoe UI" w:cs="Segoe UI"/>
          <w:color w:val="E8E6E3"/>
          <w:sz w:val="26"/>
          <w:szCs w:val="26"/>
        </w:rPr>
        <w:t>应用场景</w:t>
      </w:r>
    </w:p>
    <w:p w14:paraId="183FD0BF" w14:textId="77777777" w:rsidR="008F4C06" w:rsidRPr="008F4C06" w:rsidRDefault="008F4C06" w:rsidP="004D791D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在需要对内存分配进行精细控制时使用空间配置器。</w:t>
      </w:r>
    </w:p>
    <w:p w14:paraId="6337E3E9" w14:textId="77777777" w:rsidR="008F4C06" w:rsidRPr="008F4C06" w:rsidRDefault="008F4C06" w:rsidP="004D791D">
      <w:pPr>
        <w:widowControl/>
        <w:numPr>
          <w:ilvl w:val="0"/>
          <w:numId w:val="35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Fonts w:ascii="Segoe UI" w:hAnsi="Segoe UI" w:cs="Segoe UI"/>
          <w:color w:val="E8E6E3"/>
          <w:szCs w:val="21"/>
        </w:rPr>
        <w:t>当使用特定的内存池或其他分配策略时，可以实现自定义空间配置器。</w:t>
      </w:r>
    </w:p>
    <w:p w14:paraId="722F4825" w14:textId="77777777" w:rsidR="008F4C06" w:rsidRPr="008F4C06" w:rsidRDefault="008F4C06" w:rsidP="008F4C06">
      <w:pPr>
        <w:pStyle w:val="2"/>
        <w:spacing w:before="360" w:after="240"/>
        <w:rPr>
          <w:rFonts w:ascii="Segoe UI" w:hAnsi="Segoe UI" w:cs="Segoe UI"/>
          <w:color w:val="E8E6E3"/>
        </w:rPr>
      </w:pPr>
      <w:r w:rsidRPr="008F4C06">
        <w:rPr>
          <w:rFonts w:ascii="Segoe UI" w:hAnsi="Segoe UI" w:cs="Segoe UI"/>
          <w:color w:val="E8E6E3"/>
        </w:rPr>
        <w:t xml:space="preserve">4. </w:t>
      </w:r>
      <w:r w:rsidRPr="008F4C06">
        <w:rPr>
          <w:rFonts w:ascii="Segoe UI" w:hAnsi="Segoe UI" w:cs="Segoe UI"/>
          <w:color w:val="E8E6E3"/>
        </w:rPr>
        <w:t>总结</w:t>
      </w:r>
    </w:p>
    <w:p w14:paraId="1AEF9FDE" w14:textId="77777777" w:rsidR="008F4C06" w:rsidRPr="008F4C06" w:rsidRDefault="008F4C06" w:rsidP="004D791D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仿函数</w:t>
      </w:r>
      <w:r w:rsidRPr="008F4C06">
        <w:rPr>
          <w:rFonts w:ascii="Segoe UI" w:hAnsi="Segoe UI" w:cs="Segoe UI"/>
          <w:color w:val="E8E6E3"/>
          <w:szCs w:val="21"/>
        </w:rPr>
        <w:t>：提供了对象化的函数接口，能够保存状态，并且可以像函数一样调用。</w:t>
      </w:r>
    </w:p>
    <w:p w14:paraId="75D4B4D4" w14:textId="77777777" w:rsidR="008F4C06" w:rsidRPr="008F4C06" w:rsidRDefault="008F4C06" w:rsidP="004D791D">
      <w:pPr>
        <w:widowControl/>
        <w:numPr>
          <w:ilvl w:val="0"/>
          <w:numId w:val="36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适配器</w:t>
      </w:r>
      <w:r w:rsidRPr="008F4C06">
        <w:rPr>
          <w:rFonts w:ascii="Segoe UI" w:hAnsi="Segoe UI" w:cs="Segoe UI"/>
          <w:color w:val="E8E6E3"/>
          <w:szCs w:val="21"/>
        </w:rPr>
        <w:t>：允许将不同的接口连接在一起，提供灵活的容器、迭代器和函数操作。</w:t>
      </w:r>
    </w:p>
    <w:p w14:paraId="7C2A1728" w14:textId="77777777" w:rsidR="008F4C06" w:rsidRPr="008F4C06" w:rsidRDefault="008F4C06" w:rsidP="004D791D">
      <w:pPr>
        <w:widowControl/>
        <w:numPr>
          <w:ilvl w:val="0"/>
          <w:numId w:val="36"/>
        </w:numPr>
        <w:spacing w:before="60" w:after="100" w:afterAutospacing="1"/>
        <w:jc w:val="left"/>
        <w:rPr>
          <w:rFonts w:ascii="Segoe UI" w:hAnsi="Segoe UI" w:cs="Segoe UI"/>
          <w:color w:val="E8E6E3"/>
          <w:szCs w:val="21"/>
        </w:rPr>
      </w:pPr>
      <w:r w:rsidRPr="008F4C06">
        <w:rPr>
          <w:rStyle w:val="ac"/>
          <w:rFonts w:ascii="Segoe UI" w:hAnsi="Segoe UI" w:cs="Segoe UI"/>
          <w:color w:val="E8E6E3"/>
          <w:szCs w:val="21"/>
          <w:bdr w:val="single" w:sz="2" w:space="0" w:color="363B3D" w:frame="1"/>
        </w:rPr>
        <w:t>空间配置器</w:t>
      </w:r>
      <w:r w:rsidRPr="008F4C06">
        <w:rPr>
          <w:rFonts w:ascii="Segoe UI" w:hAnsi="Segoe UI" w:cs="Segoe UI"/>
          <w:color w:val="E8E6E3"/>
          <w:szCs w:val="21"/>
        </w:rPr>
        <w:t>：管理内存分配和释放的工具，允许用户自定义分配策略以提高性能和控制。</w:t>
      </w:r>
    </w:p>
    <w:p w14:paraId="75C75A54" w14:textId="77777777" w:rsidR="008F4C06" w:rsidRPr="008F4C06" w:rsidRDefault="008F4C06" w:rsidP="008F4C06">
      <w:pPr>
        <w:pStyle w:val="aa"/>
        <w:spacing w:before="0" w:beforeAutospacing="0"/>
        <w:rPr>
          <w:rFonts w:ascii="Segoe UI" w:hAnsi="Segoe UI" w:cs="Segoe UI"/>
          <w:color w:val="E8E6E3"/>
          <w:sz w:val="21"/>
          <w:szCs w:val="21"/>
        </w:rPr>
      </w:pPr>
      <w:r w:rsidRPr="008F4C06">
        <w:rPr>
          <w:rFonts w:ascii="Segoe UI" w:hAnsi="Segoe UI" w:cs="Segoe UI"/>
          <w:color w:val="E8E6E3"/>
          <w:sz w:val="21"/>
          <w:szCs w:val="21"/>
        </w:rPr>
        <w:t>这三者在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C++ </w:t>
      </w:r>
      <w:r w:rsidRPr="008F4C06">
        <w:rPr>
          <w:rFonts w:ascii="Segoe UI" w:hAnsi="Segoe UI" w:cs="Segoe UI"/>
          <w:color w:val="E8E6E3"/>
          <w:sz w:val="21"/>
          <w:szCs w:val="21"/>
        </w:rPr>
        <w:t>的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STL </w:t>
      </w:r>
      <w:r w:rsidRPr="008F4C06">
        <w:rPr>
          <w:rFonts w:ascii="Segoe UI" w:hAnsi="Segoe UI" w:cs="Segoe UI"/>
          <w:color w:val="E8E6E3"/>
          <w:sz w:val="21"/>
          <w:szCs w:val="21"/>
        </w:rPr>
        <w:t>和自定义实现中都扮演着重要的角色，通过掌握这些概念，可以更好地使用</w:t>
      </w:r>
      <w:r w:rsidRPr="008F4C06">
        <w:rPr>
          <w:rFonts w:ascii="Segoe UI" w:hAnsi="Segoe UI" w:cs="Segoe UI"/>
          <w:color w:val="E8E6E3"/>
          <w:sz w:val="21"/>
          <w:szCs w:val="21"/>
        </w:rPr>
        <w:t xml:space="preserve"> C++ </w:t>
      </w:r>
      <w:r w:rsidRPr="008F4C06">
        <w:rPr>
          <w:rFonts w:ascii="Segoe UI" w:hAnsi="Segoe UI" w:cs="Segoe UI"/>
          <w:color w:val="E8E6E3"/>
          <w:sz w:val="21"/>
          <w:szCs w:val="21"/>
        </w:rPr>
        <w:t>提供的强大功能。</w:t>
      </w:r>
    </w:p>
    <w:p w14:paraId="14AD9F8F" w14:textId="77777777" w:rsidR="008F4C06" w:rsidRPr="008F4C06" w:rsidRDefault="008F4C06" w:rsidP="008F4C06">
      <w:pPr>
        <w:rPr>
          <w:rFonts w:hint="eastAsia"/>
        </w:rPr>
      </w:pPr>
    </w:p>
    <w:p w14:paraId="54760E22" w14:textId="5008FE26" w:rsidR="000A087F" w:rsidRPr="008F4C06" w:rsidRDefault="000A087F" w:rsidP="008F4C06"/>
    <w:p w14:paraId="040AE2CE" w14:textId="7BD1E79F" w:rsidR="000A087F" w:rsidRPr="008F4C06" w:rsidRDefault="000A087F" w:rsidP="008F4C06">
      <w:pPr>
        <w:rPr>
          <w:rFonts w:hint="eastAsia"/>
        </w:rPr>
      </w:pPr>
    </w:p>
    <w:sectPr w:rsidR="000A087F" w:rsidRPr="008F4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89808" w14:textId="77777777" w:rsidR="004D791D" w:rsidRDefault="004D791D" w:rsidP="00C052FE">
      <w:r>
        <w:separator/>
      </w:r>
    </w:p>
  </w:endnote>
  <w:endnote w:type="continuationSeparator" w:id="0">
    <w:p w14:paraId="7FB41599" w14:textId="77777777" w:rsidR="004D791D" w:rsidRDefault="004D791D" w:rsidP="00C05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31E28" w14:textId="77777777" w:rsidR="004D791D" w:rsidRDefault="004D791D" w:rsidP="00C052FE">
      <w:r>
        <w:separator/>
      </w:r>
    </w:p>
  </w:footnote>
  <w:footnote w:type="continuationSeparator" w:id="0">
    <w:p w14:paraId="6CB1F508" w14:textId="77777777" w:rsidR="004D791D" w:rsidRDefault="004D791D" w:rsidP="00C05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437"/>
    <w:multiLevelType w:val="multilevel"/>
    <w:tmpl w:val="A73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A7554"/>
    <w:multiLevelType w:val="multilevel"/>
    <w:tmpl w:val="EC9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A3FB4"/>
    <w:multiLevelType w:val="multilevel"/>
    <w:tmpl w:val="331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95696"/>
    <w:multiLevelType w:val="multilevel"/>
    <w:tmpl w:val="1A4C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EE3D23"/>
    <w:multiLevelType w:val="multilevel"/>
    <w:tmpl w:val="5F64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D5B72"/>
    <w:multiLevelType w:val="multilevel"/>
    <w:tmpl w:val="007C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C06B0"/>
    <w:multiLevelType w:val="multilevel"/>
    <w:tmpl w:val="74E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2F4E1D"/>
    <w:multiLevelType w:val="multilevel"/>
    <w:tmpl w:val="FD5420C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1D3E05D7"/>
    <w:multiLevelType w:val="multilevel"/>
    <w:tmpl w:val="4F2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DF7859"/>
    <w:multiLevelType w:val="multilevel"/>
    <w:tmpl w:val="797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2B2F9E"/>
    <w:multiLevelType w:val="multilevel"/>
    <w:tmpl w:val="1ED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A773B6"/>
    <w:multiLevelType w:val="multilevel"/>
    <w:tmpl w:val="B25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623831"/>
    <w:multiLevelType w:val="multilevel"/>
    <w:tmpl w:val="DF2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154651"/>
    <w:multiLevelType w:val="multilevel"/>
    <w:tmpl w:val="946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815C9A"/>
    <w:multiLevelType w:val="multilevel"/>
    <w:tmpl w:val="B3F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B65925"/>
    <w:multiLevelType w:val="multilevel"/>
    <w:tmpl w:val="44C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E75DF4"/>
    <w:multiLevelType w:val="multilevel"/>
    <w:tmpl w:val="522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4B269C"/>
    <w:multiLevelType w:val="multilevel"/>
    <w:tmpl w:val="D2F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9B233F"/>
    <w:multiLevelType w:val="multilevel"/>
    <w:tmpl w:val="E1EC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712F01"/>
    <w:multiLevelType w:val="multilevel"/>
    <w:tmpl w:val="EE5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601285"/>
    <w:multiLevelType w:val="multilevel"/>
    <w:tmpl w:val="609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DB17B5"/>
    <w:multiLevelType w:val="multilevel"/>
    <w:tmpl w:val="54A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B54C08"/>
    <w:multiLevelType w:val="multilevel"/>
    <w:tmpl w:val="44A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3529A5"/>
    <w:multiLevelType w:val="multilevel"/>
    <w:tmpl w:val="CEA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F77FF7"/>
    <w:multiLevelType w:val="multilevel"/>
    <w:tmpl w:val="E41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E0392D"/>
    <w:multiLevelType w:val="multilevel"/>
    <w:tmpl w:val="44E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27625E"/>
    <w:multiLevelType w:val="multilevel"/>
    <w:tmpl w:val="FEF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1350C6"/>
    <w:multiLevelType w:val="multilevel"/>
    <w:tmpl w:val="E29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FB7C41"/>
    <w:multiLevelType w:val="multilevel"/>
    <w:tmpl w:val="4C3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425F9A"/>
    <w:multiLevelType w:val="multilevel"/>
    <w:tmpl w:val="DEA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F30CB5"/>
    <w:multiLevelType w:val="multilevel"/>
    <w:tmpl w:val="6F26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437BF1"/>
    <w:multiLevelType w:val="multilevel"/>
    <w:tmpl w:val="474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946D43"/>
    <w:multiLevelType w:val="multilevel"/>
    <w:tmpl w:val="FA84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A273C7"/>
    <w:multiLevelType w:val="multilevel"/>
    <w:tmpl w:val="C76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2B52D6"/>
    <w:multiLevelType w:val="multilevel"/>
    <w:tmpl w:val="288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F952FB"/>
    <w:multiLevelType w:val="multilevel"/>
    <w:tmpl w:val="65F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21"/>
  </w:num>
  <w:num w:numId="5">
    <w:abstractNumId w:val="0"/>
  </w:num>
  <w:num w:numId="6">
    <w:abstractNumId w:val="14"/>
  </w:num>
  <w:num w:numId="7">
    <w:abstractNumId w:val="31"/>
  </w:num>
  <w:num w:numId="8">
    <w:abstractNumId w:val="9"/>
  </w:num>
  <w:num w:numId="9">
    <w:abstractNumId w:val="27"/>
  </w:num>
  <w:num w:numId="10">
    <w:abstractNumId w:val="22"/>
  </w:num>
  <w:num w:numId="11">
    <w:abstractNumId w:val="33"/>
  </w:num>
  <w:num w:numId="12">
    <w:abstractNumId w:val="30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  <w:num w:numId="17">
    <w:abstractNumId w:val="16"/>
  </w:num>
  <w:num w:numId="18">
    <w:abstractNumId w:val="28"/>
  </w:num>
  <w:num w:numId="19">
    <w:abstractNumId w:val="29"/>
  </w:num>
  <w:num w:numId="20">
    <w:abstractNumId w:val="6"/>
  </w:num>
  <w:num w:numId="21">
    <w:abstractNumId w:val="19"/>
  </w:num>
  <w:num w:numId="22">
    <w:abstractNumId w:val="8"/>
  </w:num>
  <w:num w:numId="23">
    <w:abstractNumId w:val="32"/>
  </w:num>
  <w:num w:numId="24">
    <w:abstractNumId w:val="24"/>
  </w:num>
  <w:num w:numId="25">
    <w:abstractNumId w:val="2"/>
  </w:num>
  <w:num w:numId="26">
    <w:abstractNumId w:val="26"/>
  </w:num>
  <w:num w:numId="27">
    <w:abstractNumId w:val="35"/>
  </w:num>
  <w:num w:numId="28">
    <w:abstractNumId w:val="12"/>
  </w:num>
  <w:num w:numId="29">
    <w:abstractNumId w:val="15"/>
  </w:num>
  <w:num w:numId="30">
    <w:abstractNumId w:val="25"/>
  </w:num>
  <w:num w:numId="31">
    <w:abstractNumId w:val="1"/>
  </w:num>
  <w:num w:numId="32">
    <w:abstractNumId w:val="20"/>
  </w:num>
  <w:num w:numId="33">
    <w:abstractNumId w:val="17"/>
  </w:num>
  <w:num w:numId="34">
    <w:abstractNumId w:val="23"/>
  </w:num>
  <w:num w:numId="35">
    <w:abstractNumId w:val="34"/>
  </w:num>
  <w:num w:numId="36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NDAxMzc3NTOyNLZU0lEKTi0uzszPAykwrAUAb8FsuSwAAAA="/>
  </w:docVars>
  <w:rsids>
    <w:rsidRoot w:val="00600B06"/>
    <w:rsid w:val="00000026"/>
    <w:rsid w:val="00000091"/>
    <w:rsid w:val="0000026C"/>
    <w:rsid w:val="000006BE"/>
    <w:rsid w:val="00000F2A"/>
    <w:rsid w:val="00000F80"/>
    <w:rsid w:val="000013CF"/>
    <w:rsid w:val="00003132"/>
    <w:rsid w:val="00003948"/>
    <w:rsid w:val="00004519"/>
    <w:rsid w:val="000048C2"/>
    <w:rsid w:val="00005346"/>
    <w:rsid w:val="000056FC"/>
    <w:rsid w:val="00005A82"/>
    <w:rsid w:val="00006641"/>
    <w:rsid w:val="00007156"/>
    <w:rsid w:val="000071DD"/>
    <w:rsid w:val="0000783B"/>
    <w:rsid w:val="00007E34"/>
    <w:rsid w:val="00007E41"/>
    <w:rsid w:val="00010337"/>
    <w:rsid w:val="00010C50"/>
    <w:rsid w:val="000111AD"/>
    <w:rsid w:val="00011817"/>
    <w:rsid w:val="00011E29"/>
    <w:rsid w:val="000134DB"/>
    <w:rsid w:val="0001371F"/>
    <w:rsid w:val="000138AF"/>
    <w:rsid w:val="00013A61"/>
    <w:rsid w:val="00014106"/>
    <w:rsid w:val="000141D2"/>
    <w:rsid w:val="00014AD6"/>
    <w:rsid w:val="000157AE"/>
    <w:rsid w:val="00015BBB"/>
    <w:rsid w:val="00016604"/>
    <w:rsid w:val="00017B97"/>
    <w:rsid w:val="00017C59"/>
    <w:rsid w:val="00020D89"/>
    <w:rsid w:val="00020DFC"/>
    <w:rsid w:val="0002145F"/>
    <w:rsid w:val="0002160E"/>
    <w:rsid w:val="00021CC0"/>
    <w:rsid w:val="00021CC5"/>
    <w:rsid w:val="00022218"/>
    <w:rsid w:val="00022F82"/>
    <w:rsid w:val="0002357A"/>
    <w:rsid w:val="00025406"/>
    <w:rsid w:val="00025415"/>
    <w:rsid w:val="0002566A"/>
    <w:rsid w:val="000258F3"/>
    <w:rsid w:val="00025E4A"/>
    <w:rsid w:val="000268D7"/>
    <w:rsid w:val="00026BE1"/>
    <w:rsid w:val="000270DC"/>
    <w:rsid w:val="000272AC"/>
    <w:rsid w:val="00027595"/>
    <w:rsid w:val="000278FA"/>
    <w:rsid w:val="000303CC"/>
    <w:rsid w:val="000305DB"/>
    <w:rsid w:val="00030B64"/>
    <w:rsid w:val="000316E2"/>
    <w:rsid w:val="00031835"/>
    <w:rsid w:val="00031A3A"/>
    <w:rsid w:val="00031D6E"/>
    <w:rsid w:val="00031E31"/>
    <w:rsid w:val="00032A0B"/>
    <w:rsid w:val="000339BB"/>
    <w:rsid w:val="0003477C"/>
    <w:rsid w:val="0003670C"/>
    <w:rsid w:val="00036C20"/>
    <w:rsid w:val="000370D8"/>
    <w:rsid w:val="0003715C"/>
    <w:rsid w:val="000378B4"/>
    <w:rsid w:val="00040296"/>
    <w:rsid w:val="0004048D"/>
    <w:rsid w:val="00040876"/>
    <w:rsid w:val="000411FB"/>
    <w:rsid w:val="0004125A"/>
    <w:rsid w:val="000412C2"/>
    <w:rsid w:val="000425D9"/>
    <w:rsid w:val="000448B7"/>
    <w:rsid w:val="000452D1"/>
    <w:rsid w:val="00046398"/>
    <w:rsid w:val="000469CA"/>
    <w:rsid w:val="00047464"/>
    <w:rsid w:val="00050ED1"/>
    <w:rsid w:val="0005104E"/>
    <w:rsid w:val="000517B9"/>
    <w:rsid w:val="00051C2E"/>
    <w:rsid w:val="00051DBF"/>
    <w:rsid w:val="000527D0"/>
    <w:rsid w:val="00052DF2"/>
    <w:rsid w:val="00053284"/>
    <w:rsid w:val="00054811"/>
    <w:rsid w:val="00054A8B"/>
    <w:rsid w:val="00054ADD"/>
    <w:rsid w:val="00055F0E"/>
    <w:rsid w:val="000564BD"/>
    <w:rsid w:val="00060180"/>
    <w:rsid w:val="00060557"/>
    <w:rsid w:val="00060AE1"/>
    <w:rsid w:val="00060DE3"/>
    <w:rsid w:val="00061103"/>
    <w:rsid w:val="00062033"/>
    <w:rsid w:val="0006322A"/>
    <w:rsid w:val="000632B7"/>
    <w:rsid w:val="00063EA6"/>
    <w:rsid w:val="000645CC"/>
    <w:rsid w:val="00065472"/>
    <w:rsid w:val="000655C0"/>
    <w:rsid w:val="000656CB"/>
    <w:rsid w:val="00066030"/>
    <w:rsid w:val="00066F8E"/>
    <w:rsid w:val="00067D75"/>
    <w:rsid w:val="0007037E"/>
    <w:rsid w:val="00070E72"/>
    <w:rsid w:val="00070F58"/>
    <w:rsid w:val="000712A1"/>
    <w:rsid w:val="000720C7"/>
    <w:rsid w:val="0007417D"/>
    <w:rsid w:val="0007422B"/>
    <w:rsid w:val="000744C8"/>
    <w:rsid w:val="0007559A"/>
    <w:rsid w:val="00076025"/>
    <w:rsid w:val="00076597"/>
    <w:rsid w:val="00076B98"/>
    <w:rsid w:val="00080364"/>
    <w:rsid w:val="0008074C"/>
    <w:rsid w:val="000811D2"/>
    <w:rsid w:val="00081363"/>
    <w:rsid w:val="00081E1D"/>
    <w:rsid w:val="00082ED3"/>
    <w:rsid w:val="000833FE"/>
    <w:rsid w:val="00084B69"/>
    <w:rsid w:val="000856A1"/>
    <w:rsid w:val="00085EE2"/>
    <w:rsid w:val="000861C0"/>
    <w:rsid w:val="000863D7"/>
    <w:rsid w:val="000873C7"/>
    <w:rsid w:val="00090109"/>
    <w:rsid w:val="000903F9"/>
    <w:rsid w:val="0009088F"/>
    <w:rsid w:val="00090948"/>
    <w:rsid w:val="00091105"/>
    <w:rsid w:val="0009151D"/>
    <w:rsid w:val="0009281F"/>
    <w:rsid w:val="00092987"/>
    <w:rsid w:val="00092A8D"/>
    <w:rsid w:val="00093CEF"/>
    <w:rsid w:val="00093D68"/>
    <w:rsid w:val="00094250"/>
    <w:rsid w:val="000945B8"/>
    <w:rsid w:val="00094A8F"/>
    <w:rsid w:val="00095106"/>
    <w:rsid w:val="000952AC"/>
    <w:rsid w:val="00095A05"/>
    <w:rsid w:val="00095E7F"/>
    <w:rsid w:val="00096AF5"/>
    <w:rsid w:val="00096E05"/>
    <w:rsid w:val="000972EB"/>
    <w:rsid w:val="00097892"/>
    <w:rsid w:val="000A0090"/>
    <w:rsid w:val="000A087F"/>
    <w:rsid w:val="000A08AC"/>
    <w:rsid w:val="000A23E8"/>
    <w:rsid w:val="000A3167"/>
    <w:rsid w:val="000A38C5"/>
    <w:rsid w:val="000A4726"/>
    <w:rsid w:val="000A548C"/>
    <w:rsid w:val="000A59F6"/>
    <w:rsid w:val="000A609B"/>
    <w:rsid w:val="000A6700"/>
    <w:rsid w:val="000A6E92"/>
    <w:rsid w:val="000B074B"/>
    <w:rsid w:val="000B092A"/>
    <w:rsid w:val="000B0FD4"/>
    <w:rsid w:val="000B15F9"/>
    <w:rsid w:val="000B1722"/>
    <w:rsid w:val="000B223D"/>
    <w:rsid w:val="000B29E5"/>
    <w:rsid w:val="000B3217"/>
    <w:rsid w:val="000B368B"/>
    <w:rsid w:val="000B4274"/>
    <w:rsid w:val="000B43DA"/>
    <w:rsid w:val="000B4D28"/>
    <w:rsid w:val="000B4FDF"/>
    <w:rsid w:val="000B5F5D"/>
    <w:rsid w:val="000B6F0D"/>
    <w:rsid w:val="000B725B"/>
    <w:rsid w:val="000B75BB"/>
    <w:rsid w:val="000B75F3"/>
    <w:rsid w:val="000B7744"/>
    <w:rsid w:val="000B7B1B"/>
    <w:rsid w:val="000B7D0F"/>
    <w:rsid w:val="000C0EE7"/>
    <w:rsid w:val="000C0FBF"/>
    <w:rsid w:val="000C1874"/>
    <w:rsid w:val="000C1B27"/>
    <w:rsid w:val="000C1BE1"/>
    <w:rsid w:val="000C218C"/>
    <w:rsid w:val="000C3433"/>
    <w:rsid w:val="000C369A"/>
    <w:rsid w:val="000C3835"/>
    <w:rsid w:val="000C42C9"/>
    <w:rsid w:val="000C4733"/>
    <w:rsid w:val="000C552E"/>
    <w:rsid w:val="000C5721"/>
    <w:rsid w:val="000C5BCE"/>
    <w:rsid w:val="000C62D8"/>
    <w:rsid w:val="000C646E"/>
    <w:rsid w:val="000C6BF8"/>
    <w:rsid w:val="000C72CD"/>
    <w:rsid w:val="000C7589"/>
    <w:rsid w:val="000C778A"/>
    <w:rsid w:val="000C794E"/>
    <w:rsid w:val="000C7D55"/>
    <w:rsid w:val="000D03D7"/>
    <w:rsid w:val="000D0932"/>
    <w:rsid w:val="000D1324"/>
    <w:rsid w:val="000D1764"/>
    <w:rsid w:val="000D2A74"/>
    <w:rsid w:val="000D2B6D"/>
    <w:rsid w:val="000D3070"/>
    <w:rsid w:val="000D3078"/>
    <w:rsid w:val="000D38DC"/>
    <w:rsid w:val="000D42CD"/>
    <w:rsid w:val="000D4396"/>
    <w:rsid w:val="000D4C75"/>
    <w:rsid w:val="000D6013"/>
    <w:rsid w:val="000D6227"/>
    <w:rsid w:val="000D641B"/>
    <w:rsid w:val="000D6619"/>
    <w:rsid w:val="000D6D96"/>
    <w:rsid w:val="000E0492"/>
    <w:rsid w:val="000E0952"/>
    <w:rsid w:val="000E19EB"/>
    <w:rsid w:val="000E2331"/>
    <w:rsid w:val="000E24EB"/>
    <w:rsid w:val="000E2690"/>
    <w:rsid w:val="000E2B0E"/>
    <w:rsid w:val="000E2E74"/>
    <w:rsid w:val="000E31FD"/>
    <w:rsid w:val="000E4A79"/>
    <w:rsid w:val="000E51B1"/>
    <w:rsid w:val="000E5792"/>
    <w:rsid w:val="000E639E"/>
    <w:rsid w:val="000E6D0E"/>
    <w:rsid w:val="000E6E5C"/>
    <w:rsid w:val="000E70BD"/>
    <w:rsid w:val="000E777B"/>
    <w:rsid w:val="000F1518"/>
    <w:rsid w:val="000F15BC"/>
    <w:rsid w:val="000F18C8"/>
    <w:rsid w:val="000F1F9A"/>
    <w:rsid w:val="000F29A3"/>
    <w:rsid w:val="000F3E1E"/>
    <w:rsid w:val="000F496D"/>
    <w:rsid w:val="000F52B1"/>
    <w:rsid w:val="000F63AA"/>
    <w:rsid w:val="000F70AC"/>
    <w:rsid w:val="000F7431"/>
    <w:rsid w:val="000F743D"/>
    <w:rsid w:val="000F7636"/>
    <w:rsid w:val="000F7ED9"/>
    <w:rsid w:val="000F7EF8"/>
    <w:rsid w:val="0010052A"/>
    <w:rsid w:val="00101CE5"/>
    <w:rsid w:val="001020D5"/>
    <w:rsid w:val="00102A5F"/>
    <w:rsid w:val="00103847"/>
    <w:rsid w:val="00103933"/>
    <w:rsid w:val="00103CDB"/>
    <w:rsid w:val="00104A0A"/>
    <w:rsid w:val="00104A9A"/>
    <w:rsid w:val="00104F28"/>
    <w:rsid w:val="00105A4B"/>
    <w:rsid w:val="00105F0C"/>
    <w:rsid w:val="00106815"/>
    <w:rsid w:val="00106CDC"/>
    <w:rsid w:val="001072A2"/>
    <w:rsid w:val="001073B9"/>
    <w:rsid w:val="001077AD"/>
    <w:rsid w:val="00110B7C"/>
    <w:rsid w:val="0011149B"/>
    <w:rsid w:val="00112104"/>
    <w:rsid w:val="00112870"/>
    <w:rsid w:val="00112ADE"/>
    <w:rsid w:val="00113022"/>
    <w:rsid w:val="001134AB"/>
    <w:rsid w:val="00114030"/>
    <w:rsid w:val="00114118"/>
    <w:rsid w:val="001141A0"/>
    <w:rsid w:val="0011471E"/>
    <w:rsid w:val="001159F0"/>
    <w:rsid w:val="00115E3E"/>
    <w:rsid w:val="0011683D"/>
    <w:rsid w:val="00116FB4"/>
    <w:rsid w:val="001174BC"/>
    <w:rsid w:val="0011752F"/>
    <w:rsid w:val="001201B7"/>
    <w:rsid w:val="00120897"/>
    <w:rsid w:val="00120D08"/>
    <w:rsid w:val="00120F15"/>
    <w:rsid w:val="00121D6A"/>
    <w:rsid w:val="0012285C"/>
    <w:rsid w:val="00122BA8"/>
    <w:rsid w:val="00122EFA"/>
    <w:rsid w:val="00123233"/>
    <w:rsid w:val="00123240"/>
    <w:rsid w:val="00123337"/>
    <w:rsid w:val="001239E2"/>
    <w:rsid w:val="00123C22"/>
    <w:rsid w:val="00123E5A"/>
    <w:rsid w:val="001240EE"/>
    <w:rsid w:val="001251E4"/>
    <w:rsid w:val="00125870"/>
    <w:rsid w:val="00125884"/>
    <w:rsid w:val="00125AC8"/>
    <w:rsid w:val="00125C8B"/>
    <w:rsid w:val="00126318"/>
    <w:rsid w:val="00126DB6"/>
    <w:rsid w:val="001274A9"/>
    <w:rsid w:val="001312FB"/>
    <w:rsid w:val="001322CD"/>
    <w:rsid w:val="00132E0F"/>
    <w:rsid w:val="00132F82"/>
    <w:rsid w:val="00133AA6"/>
    <w:rsid w:val="0013438B"/>
    <w:rsid w:val="00134636"/>
    <w:rsid w:val="0013486E"/>
    <w:rsid w:val="00134CB3"/>
    <w:rsid w:val="0014004C"/>
    <w:rsid w:val="001404D2"/>
    <w:rsid w:val="00140DA8"/>
    <w:rsid w:val="00140DB8"/>
    <w:rsid w:val="001410B4"/>
    <w:rsid w:val="001410B6"/>
    <w:rsid w:val="00141214"/>
    <w:rsid w:val="001417BA"/>
    <w:rsid w:val="001419C8"/>
    <w:rsid w:val="00141E3F"/>
    <w:rsid w:val="00142159"/>
    <w:rsid w:val="001421C8"/>
    <w:rsid w:val="00142B9A"/>
    <w:rsid w:val="00143B98"/>
    <w:rsid w:val="001446C4"/>
    <w:rsid w:val="00144D0E"/>
    <w:rsid w:val="00145446"/>
    <w:rsid w:val="00145CA4"/>
    <w:rsid w:val="00146FF4"/>
    <w:rsid w:val="00147B19"/>
    <w:rsid w:val="00150A14"/>
    <w:rsid w:val="00150A6A"/>
    <w:rsid w:val="0015228F"/>
    <w:rsid w:val="00153998"/>
    <w:rsid w:val="00153A5B"/>
    <w:rsid w:val="00153CFF"/>
    <w:rsid w:val="0015464A"/>
    <w:rsid w:val="001547FA"/>
    <w:rsid w:val="0015486D"/>
    <w:rsid w:val="0015511D"/>
    <w:rsid w:val="00155653"/>
    <w:rsid w:val="001559B7"/>
    <w:rsid w:val="0015627C"/>
    <w:rsid w:val="00156874"/>
    <w:rsid w:val="00156900"/>
    <w:rsid w:val="00156E8A"/>
    <w:rsid w:val="001575CD"/>
    <w:rsid w:val="001577D5"/>
    <w:rsid w:val="00160C35"/>
    <w:rsid w:val="001617F6"/>
    <w:rsid w:val="0016236D"/>
    <w:rsid w:val="00162C01"/>
    <w:rsid w:val="00163CAD"/>
    <w:rsid w:val="0016449B"/>
    <w:rsid w:val="00164DE7"/>
    <w:rsid w:val="00165049"/>
    <w:rsid w:val="001658D0"/>
    <w:rsid w:val="00166467"/>
    <w:rsid w:val="00166565"/>
    <w:rsid w:val="00166647"/>
    <w:rsid w:val="00166AC1"/>
    <w:rsid w:val="00166C45"/>
    <w:rsid w:val="00166D1B"/>
    <w:rsid w:val="00166DDD"/>
    <w:rsid w:val="00166E51"/>
    <w:rsid w:val="00170417"/>
    <w:rsid w:val="0017082B"/>
    <w:rsid w:val="00170F5D"/>
    <w:rsid w:val="0017111A"/>
    <w:rsid w:val="00174038"/>
    <w:rsid w:val="00174505"/>
    <w:rsid w:val="00174DA4"/>
    <w:rsid w:val="00175218"/>
    <w:rsid w:val="001752C4"/>
    <w:rsid w:val="00175333"/>
    <w:rsid w:val="00175F0D"/>
    <w:rsid w:val="001765B7"/>
    <w:rsid w:val="00180710"/>
    <w:rsid w:val="00180715"/>
    <w:rsid w:val="001807DE"/>
    <w:rsid w:val="00182544"/>
    <w:rsid w:val="00182CB8"/>
    <w:rsid w:val="00182E73"/>
    <w:rsid w:val="00183284"/>
    <w:rsid w:val="0018338A"/>
    <w:rsid w:val="00183430"/>
    <w:rsid w:val="00183AA6"/>
    <w:rsid w:val="00184152"/>
    <w:rsid w:val="00184657"/>
    <w:rsid w:val="00184E05"/>
    <w:rsid w:val="00185348"/>
    <w:rsid w:val="00185EC0"/>
    <w:rsid w:val="001864DA"/>
    <w:rsid w:val="00186685"/>
    <w:rsid w:val="00187BFA"/>
    <w:rsid w:val="0019024D"/>
    <w:rsid w:val="00190665"/>
    <w:rsid w:val="00191376"/>
    <w:rsid w:val="00191BD4"/>
    <w:rsid w:val="0019204F"/>
    <w:rsid w:val="001922F8"/>
    <w:rsid w:val="00192F25"/>
    <w:rsid w:val="0019376A"/>
    <w:rsid w:val="001937ED"/>
    <w:rsid w:val="00193886"/>
    <w:rsid w:val="00193ACE"/>
    <w:rsid w:val="001941F5"/>
    <w:rsid w:val="001952F2"/>
    <w:rsid w:val="00195C42"/>
    <w:rsid w:val="001963E4"/>
    <w:rsid w:val="00197081"/>
    <w:rsid w:val="00197A8C"/>
    <w:rsid w:val="001A0687"/>
    <w:rsid w:val="001A0E51"/>
    <w:rsid w:val="001A134D"/>
    <w:rsid w:val="001A18DA"/>
    <w:rsid w:val="001A18EB"/>
    <w:rsid w:val="001A1F44"/>
    <w:rsid w:val="001A2082"/>
    <w:rsid w:val="001A2D82"/>
    <w:rsid w:val="001A3980"/>
    <w:rsid w:val="001A4FE4"/>
    <w:rsid w:val="001A5443"/>
    <w:rsid w:val="001A574F"/>
    <w:rsid w:val="001A5CDC"/>
    <w:rsid w:val="001A640F"/>
    <w:rsid w:val="001A7049"/>
    <w:rsid w:val="001A73FB"/>
    <w:rsid w:val="001B007B"/>
    <w:rsid w:val="001B19F7"/>
    <w:rsid w:val="001B1A56"/>
    <w:rsid w:val="001B2B79"/>
    <w:rsid w:val="001B359E"/>
    <w:rsid w:val="001B37B1"/>
    <w:rsid w:val="001B413F"/>
    <w:rsid w:val="001B44E6"/>
    <w:rsid w:val="001B4BB3"/>
    <w:rsid w:val="001B4E6D"/>
    <w:rsid w:val="001B5281"/>
    <w:rsid w:val="001B56EB"/>
    <w:rsid w:val="001B57D7"/>
    <w:rsid w:val="001B669B"/>
    <w:rsid w:val="001B6A18"/>
    <w:rsid w:val="001B6AF7"/>
    <w:rsid w:val="001B6BE6"/>
    <w:rsid w:val="001B7234"/>
    <w:rsid w:val="001B7447"/>
    <w:rsid w:val="001B7FA4"/>
    <w:rsid w:val="001C04B2"/>
    <w:rsid w:val="001C0AA3"/>
    <w:rsid w:val="001C0ABE"/>
    <w:rsid w:val="001C150B"/>
    <w:rsid w:val="001C1BA4"/>
    <w:rsid w:val="001C1DE8"/>
    <w:rsid w:val="001C2A58"/>
    <w:rsid w:val="001C31B9"/>
    <w:rsid w:val="001C34C9"/>
    <w:rsid w:val="001C3815"/>
    <w:rsid w:val="001C52FF"/>
    <w:rsid w:val="001C6074"/>
    <w:rsid w:val="001C6531"/>
    <w:rsid w:val="001C69BC"/>
    <w:rsid w:val="001C770C"/>
    <w:rsid w:val="001D0064"/>
    <w:rsid w:val="001D0573"/>
    <w:rsid w:val="001D1BA1"/>
    <w:rsid w:val="001D1FE2"/>
    <w:rsid w:val="001D350C"/>
    <w:rsid w:val="001D5703"/>
    <w:rsid w:val="001D5CCA"/>
    <w:rsid w:val="001D64E5"/>
    <w:rsid w:val="001D6643"/>
    <w:rsid w:val="001D6EB2"/>
    <w:rsid w:val="001D6F7E"/>
    <w:rsid w:val="001D7FA9"/>
    <w:rsid w:val="001E02C4"/>
    <w:rsid w:val="001E0EBB"/>
    <w:rsid w:val="001E1223"/>
    <w:rsid w:val="001E1CD5"/>
    <w:rsid w:val="001E2034"/>
    <w:rsid w:val="001E280D"/>
    <w:rsid w:val="001E2ECB"/>
    <w:rsid w:val="001E33C9"/>
    <w:rsid w:val="001E3655"/>
    <w:rsid w:val="001E41AA"/>
    <w:rsid w:val="001E4630"/>
    <w:rsid w:val="001E5051"/>
    <w:rsid w:val="001E59B1"/>
    <w:rsid w:val="001E60D8"/>
    <w:rsid w:val="001E7B12"/>
    <w:rsid w:val="001F047C"/>
    <w:rsid w:val="001F06D7"/>
    <w:rsid w:val="001F0F7E"/>
    <w:rsid w:val="001F11BE"/>
    <w:rsid w:val="001F1648"/>
    <w:rsid w:val="001F1938"/>
    <w:rsid w:val="001F21A6"/>
    <w:rsid w:val="001F2350"/>
    <w:rsid w:val="001F23AB"/>
    <w:rsid w:val="001F24D8"/>
    <w:rsid w:val="001F25E0"/>
    <w:rsid w:val="001F28F4"/>
    <w:rsid w:val="001F2D00"/>
    <w:rsid w:val="001F32DD"/>
    <w:rsid w:val="001F3333"/>
    <w:rsid w:val="001F381E"/>
    <w:rsid w:val="001F3A12"/>
    <w:rsid w:val="001F46D3"/>
    <w:rsid w:val="001F5C34"/>
    <w:rsid w:val="001F7037"/>
    <w:rsid w:val="001F76E5"/>
    <w:rsid w:val="001F7A18"/>
    <w:rsid w:val="002009DE"/>
    <w:rsid w:val="00200C33"/>
    <w:rsid w:val="00200F6B"/>
    <w:rsid w:val="00201346"/>
    <w:rsid w:val="00201B97"/>
    <w:rsid w:val="00201EDC"/>
    <w:rsid w:val="002027DD"/>
    <w:rsid w:val="00203291"/>
    <w:rsid w:val="002034DC"/>
    <w:rsid w:val="0020355C"/>
    <w:rsid w:val="002038A8"/>
    <w:rsid w:val="0020557D"/>
    <w:rsid w:val="002059E6"/>
    <w:rsid w:val="002065ED"/>
    <w:rsid w:val="00206A7D"/>
    <w:rsid w:val="00206B8B"/>
    <w:rsid w:val="00206CF8"/>
    <w:rsid w:val="00206D24"/>
    <w:rsid w:val="00207858"/>
    <w:rsid w:val="00210801"/>
    <w:rsid w:val="00210DA7"/>
    <w:rsid w:val="002110E4"/>
    <w:rsid w:val="002113A1"/>
    <w:rsid w:val="002122A9"/>
    <w:rsid w:val="002149AF"/>
    <w:rsid w:val="00214FDA"/>
    <w:rsid w:val="00215650"/>
    <w:rsid w:val="00216350"/>
    <w:rsid w:val="00217306"/>
    <w:rsid w:val="00217A7C"/>
    <w:rsid w:val="00217E41"/>
    <w:rsid w:val="00220146"/>
    <w:rsid w:val="00221074"/>
    <w:rsid w:val="00221466"/>
    <w:rsid w:val="00221810"/>
    <w:rsid w:val="00221E28"/>
    <w:rsid w:val="002226A7"/>
    <w:rsid w:val="00222CBA"/>
    <w:rsid w:val="00223EBA"/>
    <w:rsid w:val="002242D6"/>
    <w:rsid w:val="0022470E"/>
    <w:rsid w:val="00224A5D"/>
    <w:rsid w:val="00224F5E"/>
    <w:rsid w:val="0022501A"/>
    <w:rsid w:val="0022656C"/>
    <w:rsid w:val="00226919"/>
    <w:rsid w:val="002279C4"/>
    <w:rsid w:val="00227D0F"/>
    <w:rsid w:val="0023088F"/>
    <w:rsid w:val="00230F57"/>
    <w:rsid w:val="002310A4"/>
    <w:rsid w:val="00231709"/>
    <w:rsid w:val="00232067"/>
    <w:rsid w:val="002322AD"/>
    <w:rsid w:val="00232EAF"/>
    <w:rsid w:val="00233524"/>
    <w:rsid w:val="00234045"/>
    <w:rsid w:val="002340B9"/>
    <w:rsid w:val="00234B1D"/>
    <w:rsid w:val="00234D5D"/>
    <w:rsid w:val="00234FBD"/>
    <w:rsid w:val="00235230"/>
    <w:rsid w:val="0023524D"/>
    <w:rsid w:val="0023709B"/>
    <w:rsid w:val="002378AE"/>
    <w:rsid w:val="00240BB5"/>
    <w:rsid w:val="00241402"/>
    <w:rsid w:val="00241624"/>
    <w:rsid w:val="0024179A"/>
    <w:rsid w:val="00241E37"/>
    <w:rsid w:val="002425C0"/>
    <w:rsid w:val="00242606"/>
    <w:rsid w:val="00242740"/>
    <w:rsid w:val="002429D9"/>
    <w:rsid w:val="00242AF3"/>
    <w:rsid w:val="00242CA5"/>
    <w:rsid w:val="00242DBF"/>
    <w:rsid w:val="00243193"/>
    <w:rsid w:val="002433B2"/>
    <w:rsid w:val="00243834"/>
    <w:rsid w:val="002441F3"/>
    <w:rsid w:val="002447DF"/>
    <w:rsid w:val="002456F1"/>
    <w:rsid w:val="002460FD"/>
    <w:rsid w:val="00246EC6"/>
    <w:rsid w:val="0024793B"/>
    <w:rsid w:val="002502E3"/>
    <w:rsid w:val="00250342"/>
    <w:rsid w:val="00250557"/>
    <w:rsid w:val="00250652"/>
    <w:rsid w:val="002530BF"/>
    <w:rsid w:val="00253133"/>
    <w:rsid w:val="00253B0B"/>
    <w:rsid w:val="00253C00"/>
    <w:rsid w:val="00254704"/>
    <w:rsid w:val="002549ED"/>
    <w:rsid w:val="00254F13"/>
    <w:rsid w:val="002560AA"/>
    <w:rsid w:val="002571E0"/>
    <w:rsid w:val="0026131A"/>
    <w:rsid w:val="0026179A"/>
    <w:rsid w:val="00262588"/>
    <w:rsid w:val="00262A00"/>
    <w:rsid w:val="00262FAC"/>
    <w:rsid w:val="0026343B"/>
    <w:rsid w:val="002635C6"/>
    <w:rsid w:val="00263DDE"/>
    <w:rsid w:val="002641AA"/>
    <w:rsid w:val="0026473B"/>
    <w:rsid w:val="00264AA0"/>
    <w:rsid w:val="00264B6F"/>
    <w:rsid w:val="002655E3"/>
    <w:rsid w:val="002657BC"/>
    <w:rsid w:val="00265935"/>
    <w:rsid w:val="00265CCC"/>
    <w:rsid w:val="0026613C"/>
    <w:rsid w:val="00266492"/>
    <w:rsid w:val="00266526"/>
    <w:rsid w:val="00266679"/>
    <w:rsid w:val="0026769F"/>
    <w:rsid w:val="00267DF7"/>
    <w:rsid w:val="00267E9A"/>
    <w:rsid w:val="00270142"/>
    <w:rsid w:val="0027025F"/>
    <w:rsid w:val="002708EE"/>
    <w:rsid w:val="00270EE5"/>
    <w:rsid w:val="00270FCB"/>
    <w:rsid w:val="002711D5"/>
    <w:rsid w:val="00271A8F"/>
    <w:rsid w:val="00271BAA"/>
    <w:rsid w:val="00272CED"/>
    <w:rsid w:val="00273949"/>
    <w:rsid w:val="00273E84"/>
    <w:rsid w:val="0027505E"/>
    <w:rsid w:val="0027560E"/>
    <w:rsid w:val="00275B41"/>
    <w:rsid w:val="00276013"/>
    <w:rsid w:val="00280FB4"/>
    <w:rsid w:val="00281639"/>
    <w:rsid w:val="00281FBB"/>
    <w:rsid w:val="00282DE8"/>
    <w:rsid w:val="00282E7E"/>
    <w:rsid w:val="00282FD5"/>
    <w:rsid w:val="00283B9B"/>
    <w:rsid w:val="00283CA1"/>
    <w:rsid w:val="00283EB3"/>
    <w:rsid w:val="00284323"/>
    <w:rsid w:val="00284583"/>
    <w:rsid w:val="00284691"/>
    <w:rsid w:val="002850A2"/>
    <w:rsid w:val="002851BC"/>
    <w:rsid w:val="00285561"/>
    <w:rsid w:val="00285FA5"/>
    <w:rsid w:val="002862CD"/>
    <w:rsid w:val="00286D76"/>
    <w:rsid w:val="00286E4F"/>
    <w:rsid w:val="00286F4E"/>
    <w:rsid w:val="00287339"/>
    <w:rsid w:val="0029015D"/>
    <w:rsid w:val="0029024C"/>
    <w:rsid w:val="00290ABB"/>
    <w:rsid w:val="00290BB9"/>
    <w:rsid w:val="00291179"/>
    <w:rsid w:val="002912B9"/>
    <w:rsid w:val="002918FB"/>
    <w:rsid w:val="00291BB9"/>
    <w:rsid w:val="00291D41"/>
    <w:rsid w:val="002943F5"/>
    <w:rsid w:val="00295099"/>
    <w:rsid w:val="00295E0B"/>
    <w:rsid w:val="002964D0"/>
    <w:rsid w:val="002965F4"/>
    <w:rsid w:val="00296D1E"/>
    <w:rsid w:val="00297597"/>
    <w:rsid w:val="00297BCE"/>
    <w:rsid w:val="00297D61"/>
    <w:rsid w:val="00297FA9"/>
    <w:rsid w:val="002A0103"/>
    <w:rsid w:val="002A0296"/>
    <w:rsid w:val="002A0874"/>
    <w:rsid w:val="002A1C62"/>
    <w:rsid w:val="002A23E5"/>
    <w:rsid w:val="002A25E5"/>
    <w:rsid w:val="002A2839"/>
    <w:rsid w:val="002A2847"/>
    <w:rsid w:val="002A2EB2"/>
    <w:rsid w:val="002A3337"/>
    <w:rsid w:val="002A4A28"/>
    <w:rsid w:val="002A4F21"/>
    <w:rsid w:val="002A530A"/>
    <w:rsid w:val="002A63C5"/>
    <w:rsid w:val="002A67AF"/>
    <w:rsid w:val="002A7288"/>
    <w:rsid w:val="002B05AA"/>
    <w:rsid w:val="002B06EE"/>
    <w:rsid w:val="002B1DA5"/>
    <w:rsid w:val="002B1F5F"/>
    <w:rsid w:val="002B381E"/>
    <w:rsid w:val="002B3C02"/>
    <w:rsid w:val="002B4847"/>
    <w:rsid w:val="002B49B9"/>
    <w:rsid w:val="002B5FCC"/>
    <w:rsid w:val="002B6503"/>
    <w:rsid w:val="002B68A5"/>
    <w:rsid w:val="002B6DF8"/>
    <w:rsid w:val="002B78B4"/>
    <w:rsid w:val="002B7DFD"/>
    <w:rsid w:val="002C0E3C"/>
    <w:rsid w:val="002C0E6B"/>
    <w:rsid w:val="002C1611"/>
    <w:rsid w:val="002C1F34"/>
    <w:rsid w:val="002C2B28"/>
    <w:rsid w:val="002C2B37"/>
    <w:rsid w:val="002C3015"/>
    <w:rsid w:val="002C3697"/>
    <w:rsid w:val="002C3DB9"/>
    <w:rsid w:val="002C3E2E"/>
    <w:rsid w:val="002C5050"/>
    <w:rsid w:val="002C609C"/>
    <w:rsid w:val="002C6413"/>
    <w:rsid w:val="002C7B65"/>
    <w:rsid w:val="002D02F1"/>
    <w:rsid w:val="002D071C"/>
    <w:rsid w:val="002D08F5"/>
    <w:rsid w:val="002D11CA"/>
    <w:rsid w:val="002D1D7E"/>
    <w:rsid w:val="002D1F6B"/>
    <w:rsid w:val="002D22F7"/>
    <w:rsid w:val="002D24F6"/>
    <w:rsid w:val="002D2A5C"/>
    <w:rsid w:val="002D3590"/>
    <w:rsid w:val="002D4FCC"/>
    <w:rsid w:val="002D5C79"/>
    <w:rsid w:val="002D60FF"/>
    <w:rsid w:val="002D627B"/>
    <w:rsid w:val="002D6C8D"/>
    <w:rsid w:val="002D7901"/>
    <w:rsid w:val="002E05A8"/>
    <w:rsid w:val="002E08A2"/>
    <w:rsid w:val="002E1803"/>
    <w:rsid w:val="002E18B6"/>
    <w:rsid w:val="002E196C"/>
    <w:rsid w:val="002E19DF"/>
    <w:rsid w:val="002E19F8"/>
    <w:rsid w:val="002E1F43"/>
    <w:rsid w:val="002E2450"/>
    <w:rsid w:val="002E24C2"/>
    <w:rsid w:val="002E3959"/>
    <w:rsid w:val="002E3CC8"/>
    <w:rsid w:val="002E410F"/>
    <w:rsid w:val="002E4D44"/>
    <w:rsid w:val="002E5812"/>
    <w:rsid w:val="002E5F15"/>
    <w:rsid w:val="002E63B1"/>
    <w:rsid w:val="002E646B"/>
    <w:rsid w:val="002E7604"/>
    <w:rsid w:val="002E7B21"/>
    <w:rsid w:val="002F072D"/>
    <w:rsid w:val="002F0839"/>
    <w:rsid w:val="002F0BF7"/>
    <w:rsid w:val="002F0FAE"/>
    <w:rsid w:val="002F13FD"/>
    <w:rsid w:val="002F1D49"/>
    <w:rsid w:val="002F1E4F"/>
    <w:rsid w:val="002F3CA8"/>
    <w:rsid w:val="002F3FC4"/>
    <w:rsid w:val="002F4646"/>
    <w:rsid w:val="002F4C7A"/>
    <w:rsid w:val="002F5185"/>
    <w:rsid w:val="002F535D"/>
    <w:rsid w:val="002F6362"/>
    <w:rsid w:val="002F65CE"/>
    <w:rsid w:val="002F68B8"/>
    <w:rsid w:val="002F7142"/>
    <w:rsid w:val="002F74D9"/>
    <w:rsid w:val="002F777B"/>
    <w:rsid w:val="00300149"/>
    <w:rsid w:val="0030048C"/>
    <w:rsid w:val="00300A82"/>
    <w:rsid w:val="00300C38"/>
    <w:rsid w:val="0030163E"/>
    <w:rsid w:val="00302F73"/>
    <w:rsid w:val="00303443"/>
    <w:rsid w:val="00303DA8"/>
    <w:rsid w:val="00303EFE"/>
    <w:rsid w:val="0030412F"/>
    <w:rsid w:val="00304AF4"/>
    <w:rsid w:val="00305200"/>
    <w:rsid w:val="0030531B"/>
    <w:rsid w:val="0030642F"/>
    <w:rsid w:val="00306E5A"/>
    <w:rsid w:val="003072EB"/>
    <w:rsid w:val="00307812"/>
    <w:rsid w:val="00307C36"/>
    <w:rsid w:val="00307EE8"/>
    <w:rsid w:val="003104CA"/>
    <w:rsid w:val="00310C4B"/>
    <w:rsid w:val="00311031"/>
    <w:rsid w:val="003115F5"/>
    <w:rsid w:val="00311BA3"/>
    <w:rsid w:val="00312094"/>
    <w:rsid w:val="003122B1"/>
    <w:rsid w:val="0031365A"/>
    <w:rsid w:val="0031417B"/>
    <w:rsid w:val="00314500"/>
    <w:rsid w:val="00315120"/>
    <w:rsid w:val="00315871"/>
    <w:rsid w:val="0031616F"/>
    <w:rsid w:val="0031712F"/>
    <w:rsid w:val="003171BB"/>
    <w:rsid w:val="00317274"/>
    <w:rsid w:val="0031754A"/>
    <w:rsid w:val="00317FDA"/>
    <w:rsid w:val="0032027D"/>
    <w:rsid w:val="00320F21"/>
    <w:rsid w:val="00321484"/>
    <w:rsid w:val="0032160E"/>
    <w:rsid w:val="00321B15"/>
    <w:rsid w:val="00321FFF"/>
    <w:rsid w:val="00322667"/>
    <w:rsid w:val="00323148"/>
    <w:rsid w:val="00323714"/>
    <w:rsid w:val="003246D6"/>
    <w:rsid w:val="00325469"/>
    <w:rsid w:val="00325DDB"/>
    <w:rsid w:val="00327477"/>
    <w:rsid w:val="00327915"/>
    <w:rsid w:val="00330173"/>
    <w:rsid w:val="003315FF"/>
    <w:rsid w:val="00331D2C"/>
    <w:rsid w:val="00332523"/>
    <w:rsid w:val="00333103"/>
    <w:rsid w:val="00333BFA"/>
    <w:rsid w:val="003343A7"/>
    <w:rsid w:val="00334A8E"/>
    <w:rsid w:val="00334E0C"/>
    <w:rsid w:val="00336358"/>
    <w:rsid w:val="003373BF"/>
    <w:rsid w:val="00341783"/>
    <w:rsid w:val="00344037"/>
    <w:rsid w:val="00344793"/>
    <w:rsid w:val="003447BB"/>
    <w:rsid w:val="00345532"/>
    <w:rsid w:val="00345916"/>
    <w:rsid w:val="0034660E"/>
    <w:rsid w:val="00346E05"/>
    <w:rsid w:val="003478D7"/>
    <w:rsid w:val="00350452"/>
    <w:rsid w:val="00350544"/>
    <w:rsid w:val="00350699"/>
    <w:rsid w:val="003507AC"/>
    <w:rsid w:val="00351968"/>
    <w:rsid w:val="00351ADD"/>
    <w:rsid w:val="00351FC5"/>
    <w:rsid w:val="00352B43"/>
    <w:rsid w:val="00352D40"/>
    <w:rsid w:val="00352E6E"/>
    <w:rsid w:val="003535E2"/>
    <w:rsid w:val="00354557"/>
    <w:rsid w:val="00354597"/>
    <w:rsid w:val="00355564"/>
    <w:rsid w:val="0035576B"/>
    <w:rsid w:val="0035684C"/>
    <w:rsid w:val="0035719E"/>
    <w:rsid w:val="0035729E"/>
    <w:rsid w:val="0035740C"/>
    <w:rsid w:val="00357697"/>
    <w:rsid w:val="0035791E"/>
    <w:rsid w:val="003579FE"/>
    <w:rsid w:val="00357F7F"/>
    <w:rsid w:val="003607B3"/>
    <w:rsid w:val="003612AE"/>
    <w:rsid w:val="00361810"/>
    <w:rsid w:val="00361D9B"/>
    <w:rsid w:val="003629FA"/>
    <w:rsid w:val="0036315F"/>
    <w:rsid w:val="00364DC8"/>
    <w:rsid w:val="00365EF0"/>
    <w:rsid w:val="003661CF"/>
    <w:rsid w:val="00366E2B"/>
    <w:rsid w:val="00367060"/>
    <w:rsid w:val="0036735A"/>
    <w:rsid w:val="00367A7A"/>
    <w:rsid w:val="00370539"/>
    <w:rsid w:val="0037076F"/>
    <w:rsid w:val="003713FA"/>
    <w:rsid w:val="00371BD7"/>
    <w:rsid w:val="00371CEF"/>
    <w:rsid w:val="00372335"/>
    <w:rsid w:val="00372781"/>
    <w:rsid w:val="00372BB7"/>
    <w:rsid w:val="00372E17"/>
    <w:rsid w:val="00372EE9"/>
    <w:rsid w:val="003738F1"/>
    <w:rsid w:val="00373E72"/>
    <w:rsid w:val="003746EB"/>
    <w:rsid w:val="00374A3A"/>
    <w:rsid w:val="00374B23"/>
    <w:rsid w:val="00375286"/>
    <w:rsid w:val="0037593B"/>
    <w:rsid w:val="003760F2"/>
    <w:rsid w:val="00376785"/>
    <w:rsid w:val="00376865"/>
    <w:rsid w:val="00376C8D"/>
    <w:rsid w:val="00376E50"/>
    <w:rsid w:val="00376E66"/>
    <w:rsid w:val="0037734B"/>
    <w:rsid w:val="003776D2"/>
    <w:rsid w:val="003779D0"/>
    <w:rsid w:val="003800EC"/>
    <w:rsid w:val="00380133"/>
    <w:rsid w:val="00380214"/>
    <w:rsid w:val="0038122E"/>
    <w:rsid w:val="0038180A"/>
    <w:rsid w:val="00381A8F"/>
    <w:rsid w:val="00383166"/>
    <w:rsid w:val="00383668"/>
    <w:rsid w:val="00383A12"/>
    <w:rsid w:val="00384214"/>
    <w:rsid w:val="00385149"/>
    <w:rsid w:val="003854AA"/>
    <w:rsid w:val="003855DC"/>
    <w:rsid w:val="00385BBA"/>
    <w:rsid w:val="00385BC2"/>
    <w:rsid w:val="00385D68"/>
    <w:rsid w:val="00385F3A"/>
    <w:rsid w:val="00390373"/>
    <w:rsid w:val="00392AB3"/>
    <w:rsid w:val="00393316"/>
    <w:rsid w:val="00393329"/>
    <w:rsid w:val="00393558"/>
    <w:rsid w:val="0039494A"/>
    <w:rsid w:val="003954EE"/>
    <w:rsid w:val="00395617"/>
    <w:rsid w:val="003957A4"/>
    <w:rsid w:val="00395894"/>
    <w:rsid w:val="003966B1"/>
    <w:rsid w:val="00396EF6"/>
    <w:rsid w:val="00396F63"/>
    <w:rsid w:val="003973FF"/>
    <w:rsid w:val="003A057D"/>
    <w:rsid w:val="003A0D51"/>
    <w:rsid w:val="003A198B"/>
    <w:rsid w:val="003A2BDD"/>
    <w:rsid w:val="003A3003"/>
    <w:rsid w:val="003A3158"/>
    <w:rsid w:val="003A3312"/>
    <w:rsid w:val="003A35CA"/>
    <w:rsid w:val="003A4C66"/>
    <w:rsid w:val="003A56FC"/>
    <w:rsid w:val="003A5A5F"/>
    <w:rsid w:val="003A6C5C"/>
    <w:rsid w:val="003A6C9B"/>
    <w:rsid w:val="003A76CF"/>
    <w:rsid w:val="003A7ED7"/>
    <w:rsid w:val="003A7EF8"/>
    <w:rsid w:val="003A7FB6"/>
    <w:rsid w:val="003B0269"/>
    <w:rsid w:val="003B05FF"/>
    <w:rsid w:val="003B0990"/>
    <w:rsid w:val="003B0DB7"/>
    <w:rsid w:val="003B0E8A"/>
    <w:rsid w:val="003B0EFA"/>
    <w:rsid w:val="003B19A4"/>
    <w:rsid w:val="003B1DAE"/>
    <w:rsid w:val="003B1F21"/>
    <w:rsid w:val="003B2039"/>
    <w:rsid w:val="003B3CB5"/>
    <w:rsid w:val="003B48C9"/>
    <w:rsid w:val="003B4E29"/>
    <w:rsid w:val="003B5935"/>
    <w:rsid w:val="003B5CCF"/>
    <w:rsid w:val="003B6877"/>
    <w:rsid w:val="003B77CF"/>
    <w:rsid w:val="003B7C06"/>
    <w:rsid w:val="003B7D60"/>
    <w:rsid w:val="003C003D"/>
    <w:rsid w:val="003C0F9C"/>
    <w:rsid w:val="003C1C59"/>
    <w:rsid w:val="003C2477"/>
    <w:rsid w:val="003C275D"/>
    <w:rsid w:val="003C4164"/>
    <w:rsid w:val="003C4542"/>
    <w:rsid w:val="003C4B57"/>
    <w:rsid w:val="003C64E3"/>
    <w:rsid w:val="003C6527"/>
    <w:rsid w:val="003C6B92"/>
    <w:rsid w:val="003C759B"/>
    <w:rsid w:val="003C764C"/>
    <w:rsid w:val="003C796B"/>
    <w:rsid w:val="003D0324"/>
    <w:rsid w:val="003D0890"/>
    <w:rsid w:val="003D0BE3"/>
    <w:rsid w:val="003D0BF6"/>
    <w:rsid w:val="003D0DDE"/>
    <w:rsid w:val="003D1925"/>
    <w:rsid w:val="003D1D19"/>
    <w:rsid w:val="003D1F40"/>
    <w:rsid w:val="003D2225"/>
    <w:rsid w:val="003D3320"/>
    <w:rsid w:val="003D35A0"/>
    <w:rsid w:val="003D3AF0"/>
    <w:rsid w:val="003D4B9D"/>
    <w:rsid w:val="003D4D46"/>
    <w:rsid w:val="003D5B5E"/>
    <w:rsid w:val="003D6348"/>
    <w:rsid w:val="003D6C1F"/>
    <w:rsid w:val="003E16FC"/>
    <w:rsid w:val="003E1A9F"/>
    <w:rsid w:val="003E1F58"/>
    <w:rsid w:val="003E21AC"/>
    <w:rsid w:val="003E237C"/>
    <w:rsid w:val="003E26CB"/>
    <w:rsid w:val="003E26CC"/>
    <w:rsid w:val="003E338D"/>
    <w:rsid w:val="003E354D"/>
    <w:rsid w:val="003E38A8"/>
    <w:rsid w:val="003E39E4"/>
    <w:rsid w:val="003E4363"/>
    <w:rsid w:val="003E495D"/>
    <w:rsid w:val="003E5AEC"/>
    <w:rsid w:val="003E5B04"/>
    <w:rsid w:val="003E5B38"/>
    <w:rsid w:val="003E5CB8"/>
    <w:rsid w:val="003E61AD"/>
    <w:rsid w:val="003F0006"/>
    <w:rsid w:val="003F0271"/>
    <w:rsid w:val="003F040B"/>
    <w:rsid w:val="003F0535"/>
    <w:rsid w:val="003F0596"/>
    <w:rsid w:val="003F1C73"/>
    <w:rsid w:val="003F1CE8"/>
    <w:rsid w:val="003F1E49"/>
    <w:rsid w:val="003F211A"/>
    <w:rsid w:val="003F24F0"/>
    <w:rsid w:val="003F29D3"/>
    <w:rsid w:val="003F3371"/>
    <w:rsid w:val="003F37A5"/>
    <w:rsid w:val="003F4279"/>
    <w:rsid w:val="003F4EA1"/>
    <w:rsid w:val="003F5DB1"/>
    <w:rsid w:val="003F602E"/>
    <w:rsid w:val="003F6850"/>
    <w:rsid w:val="003F6D60"/>
    <w:rsid w:val="003F6F2F"/>
    <w:rsid w:val="003F71E7"/>
    <w:rsid w:val="003F7BD1"/>
    <w:rsid w:val="00400CBC"/>
    <w:rsid w:val="004019BD"/>
    <w:rsid w:val="00402214"/>
    <w:rsid w:val="00402CF6"/>
    <w:rsid w:val="00403D14"/>
    <w:rsid w:val="00403E90"/>
    <w:rsid w:val="0040491B"/>
    <w:rsid w:val="00404A26"/>
    <w:rsid w:val="0040530C"/>
    <w:rsid w:val="0040570C"/>
    <w:rsid w:val="00405A13"/>
    <w:rsid w:val="00406019"/>
    <w:rsid w:val="00406737"/>
    <w:rsid w:val="00406D52"/>
    <w:rsid w:val="00406EE9"/>
    <w:rsid w:val="00407D9D"/>
    <w:rsid w:val="00410E8B"/>
    <w:rsid w:val="004116E1"/>
    <w:rsid w:val="00411B78"/>
    <w:rsid w:val="004122E4"/>
    <w:rsid w:val="00413633"/>
    <w:rsid w:val="00413A86"/>
    <w:rsid w:val="00414D39"/>
    <w:rsid w:val="00414D8D"/>
    <w:rsid w:val="00415607"/>
    <w:rsid w:val="00415610"/>
    <w:rsid w:val="00415618"/>
    <w:rsid w:val="00415FEA"/>
    <w:rsid w:val="00416539"/>
    <w:rsid w:val="00416A0B"/>
    <w:rsid w:val="0041753C"/>
    <w:rsid w:val="004179D9"/>
    <w:rsid w:val="00417D9A"/>
    <w:rsid w:val="00417F44"/>
    <w:rsid w:val="00417FD7"/>
    <w:rsid w:val="00420329"/>
    <w:rsid w:val="00421271"/>
    <w:rsid w:val="0042139E"/>
    <w:rsid w:val="004217A5"/>
    <w:rsid w:val="00422054"/>
    <w:rsid w:val="00422891"/>
    <w:rsid w:val="0042291A"/>
    <w:rsid w:val="00422B6E"/>
    <w:rsid w:val="00422F7E"/>
    <w:rsid w:val="00423456"/>
    <w:rsid w:val="00423B2A"/>
    <w:rsid w:val="00423DE7"/>
    <w:rsid w:val="00424F40"/>
    <w:rsid w:val="0042515A"/>
    <w:rsid w:val="00425636"/>
    <w:rsid w:val="004256AE"/>
    <w:rsid w:val="0042574F"/>
    <w:rsid w:val="00425822"/>
    <w:rsid w:val="0042598D"/>
    <w:rsid w:val="0042619D"/>
    <w:rsid w:val="00426FB9"/>
    <w:rsid w:val="0042701A"/>
    <w:rsid w:val="004270D6"/>
    <w:rsid w:val="00427CE5"/>
    <w:rsid w:val="00430459"/>
    <w:rsid w:val="00430A52"/>
    <w:rsid w:val="00430F86"/>
    <w:rsid w:val="004312B6"/>
    <w:rsid w:val="00431933"/>
    <w:rsid w:val="00431DFF"/>
    <w:rsid w:val="00432648"/>
    <w:rsid w:val="0043322E"/>
    <w:rsid w:val="0043335B"/>
    <w:rsid w:val="00433C2A"/>
    <w:rsid w:val="00433FC6"/>
    <w:rsid w:val="00434AA8"/>
    <w:rsid w:val="00434E02"/>
    <w:rsid w:val="00434E21"/>
    <w:rsid w:val="00435A3B"/>
    <w:rsid w:val="00435DF1"/>
    <w:rsid w:val="00435ECA"/>
    <w:rsid w:val="00436170"/>
    <w:rsid w:val="004365CC"/>
    <w:rsid w:val="00436740"/>
    <w:rsid w:val="004370A2"/>
    <w:rsid w:val="00437242"/>
    <w:rsid w:val="00437398"/>
    <w:rsid w:val="00441077"/>
    <w:rsid w:val="00441869"/>
    <w:rsid w:val="00441D5B"/>
    <w:rsid w:val="00442B88"/>
    <w:rsid w:val="00442EA2"/>
    <w:rsid w:val="0044341D"/>
    <w:rsid w:val="0044342D"/>
    <w:rsid w:val="0044360C"/>
    <w:rsid w:val="004437E0"/>
    <w:rsid w:val="00443845"/>
    <w:rsid w:val="00444825"/>
    <w:rsid w:val="00444B58"/>
    <w:rsid w:val="004457DA"/>
    <w:rsid w:val="004459B0"/>
    <w:rsid w:val="00446276"/>
    <w:rsid w:val="0044647A"/>
    <w:rsid w:val="00446656"/>
    <w:rsid w:val="00447943"/>
    <w:rsid w:val="00447EB2"/>
    <w:rsid w:val="0045029A"/>
    <w:rsid w:val="0045042F"/>
    <w:rsid w:val="0045043F"/>
    <w:rsid w:val="00450730"/>
    <w:rsid w:val="004509FC"/>
    <w:rsid w:val="00450E72"/>
    <w:rsid w:val="004518E9"/>
    <w:rsid w:val="00452D40"/>
    <w:rsid w:val="004531A6"/>
    <w:rsid w:val="0045363F"/>
    <w:rsid w:val="004537F1"/>
    <w:rsid w:val="004538F0"/>
    <w:rsid w:val="00455880"/>
    <w:rsid w:val="00455B8D"/>
    <w:rsid w:val="00455F0A"/>
    <w:rsid w:val="00457017"/>
    <w:rsid w:val="00457430"/>
    <w:rsid w:val="004575D2"/>
    <w:rsid w:val="00457911"/>
    <w:rsid w:val="00460250"/>
    <w:rsid w:val="00461EA0"/>
    <w:rsid w:val="00462AE5"/>
    <w:rsid w:val="0046345F"/>
    <w:rsid w:val="00463F3B"/>
    <w:rsid w:val="00464393"/>
    <w:rsid w:val="004645D4"/>
    <w:rsid w:val="00465100"/>
    <w:rsid w:val="00465159"/>
    <w:rsid w:val="00465729"/>
    <w:rsid w:val="00465FF0"/>
    <w:rsid w:val="004661B3"/>
    <w:rsid w:val="00466D5F"/>
    <w:rsid w:val="00467449"/>
    <w:rsid w:val="00467DA5"/>
    <w:rsid w:val="004713CB"/>
    <w:rsid w:val="0047288A"/>
    <w:rsid w:val="004729A5"/>
    <w:rsid w:val="00473BC6"/>
    <w:rsid w:val="00473D84"/>
    <w:rsid w:val="00474358"/>
    <w:rsid w:val="00474DA2"/>
    <w:rsid w:val="00476B9B"/>
    <w:rsid w:val="004778E0"/>
    <w:rsid w:val="00477CB1"/>
    <w:rsid w:val="00480B88"/>
    <w:rsid w:val="00481CCF"/>
    <w:rsid w:val="00481F1A"/>
    <w:rsid w:val="00482117"/>
    <w:rsid w:val="004823CF"/>
    <w:rsid w:val="004823FE"/>
    <w:rsid w:val="004834BE"/>
    <w:rsid w:val="0048383F"/>
    <w:rsid w:val="00483A9F"/>
    <w:rsid w:val="00483F21"/>
    <w:rsid w:val="004845A3"/>
    <w:rsid w:val="00484930"/>
    <w:rsid w:val="00484F92"/>
    <w:rsid w:val="0048510B"/>
    <w:rsid w:val="004854D6"/>
    <w:rsid w:val="004856F6"/>
    <w:rsid w:val="0048599F"/>
    <w:rsid w:val="00485D22"/>
    <w:rsid w:val="00485DD3"/>
    <w:rsid w:val="00486011"/>
    <w:rsid w:val="004861F8"/>
    <w:rsid w:val="004867AB"/>
    <w:rsid w:val="00487371"/>
    <w:rsid w:val="00487ADC"/>
    <w:rsid w:val="00487C6A"/>
    <w:rsid w:val="00490EC2"/>
    <w:rsid w:val="00490FF6"/>
    <w:rsid w:val="00491147"/>
    <w:rsid w:val="0049156B"/>
    <w:rsid w:val="004916D2"/>
    <w:rsid w:val="00491B42"/>
    <w:rsid w:val="004940EB"/>
    <w:rsid w:val="00494494"/>
    <w:rsid w:val="004945FE"/>
    <w:rsid w:val="00495730"/>
    <w:rsid w:val="004957C2"/>
    <w:rsid w:val="004959E3"/>
    <w:rsid w:val="004964C6"/>
    <w:rsid w:val="00496514"/>
    <w:rsid w:val="004972C0"/>
    <w:rsid w:val="004A0845"/>
    <w:rsid w:val="004A10D1"/>
    <w:rsid w:val="004A1BBB"/>
    <w:rsid w:val="004A23A4"/>
    <w:rsid w:val="004A3975"/>
    <w:rsid w:val="004A440A"/>
    <w:rsid w:val="004A473F"/>
    <w:rsid w:val="004A4A9E"/>
    <w:rsid w:val="004A4FD6"/>
    <w:rsid w:val="004A5D55"/>
    <w:rsid w:val="004A727D"/>
    <w:rsid w:val="004A7786"/>
    <w:rsid w:val="004B07CB"/>
    <w:rsid w:val="004B0B45"/>
    <w:rsid w:val="004B0C59"/>
    <w:rsid w:val="004B2517"/>
    <w:rsid w:val="004B2D3D"/>
    <w:rsid w:val="004B2EE2"/>
    <w:rsid w:val="004B42F0"/>
    <w:rsid w:val="004B44CD"/>
    <w:rsid w:val="004B45F0"/>
    <w:rsid w:val="004B4872"/>
    <w:rsid w:val="004B49CE"/>
    <w:rsid w:val="004B57F8"/>
    <w:rsid w:val="004B5F22"/>
    <w:rsid w:val="004B61AC"/>
    <w:rsid w:val="004B62D5"/>
    <w:rsid w:val="004B6451"/>
    <w:rsid w:val="004B69BE"/>
    <w:rsid w:val="004B73C6"/>
    <w:rsid w:val="004C0937"/>
    <w:rsid w:val="004C0DFE"/>
    <w:rsid w:val="004C1641"/>
    <w:rsid w:val="004C176B"/>
    <w:rsid w:val="004C2035"/>
    <w:rsid w:val="004C2B49"/>
    <w:rsid w:val="004C2FAB"/>
    <w:rsid w:val="004C3879"/>
    <w:rsid w:val="004C41A5"/>
    <w:rsid w:val="004C48B1"/>
    <w:rsid w:val="004C49C4"/>
    <w:rsid w:val="004C4A3A"/>
    <w:rsid w:val="004C4FA4"/>
    <w:rsid w:val="004C50AA"/>
    <w:rsid w:val="004C5A1C"/>
    <w:rsid w:val="004C6649"/>
    <w:rsid w:val="004C678E"/>
    <w:rsid w:val="004C7A12"/>
    <w:rsid w:val="004C7C7A"/>
    <w:rsid w:val="004D0608"/>
    <w:rsid w:val="004D0AAB"/>
    <w:rsid w:val="004D12C1"/>
    <w:rsid w:val="004D24D9"/>
    <w:rsid w:val="004D2633"/>
    <w:rsid w:val="004D3204"/>
    <w:rsid w:val="004D4290"/>
    <w:rsid w:val="004D6363"/>
    <w:rsid w:val="004D6803"/>
    <w:rsid w:val="004D682F"/>
    <w:rsid w:val="004D7558"/>
    <w:rsid w:val="004D791D"/>
    <w:rsid w:val="004D7A4A"/>
    <w:rsid w:val="004E0BCC"/>
    <w:rsid w:val="004E1B74"/>
    <w:rsid w:val="004E2C92"/>
    <w:rsid w:val="004E3165"/>
    <w:rsid w:val="004E3B0E"/>
    <w:rsid w:val="004E3C98"/>
    <w:rsid w:val="004E416C"/>
    <w:rsid w:val="004E4709"/>
    <w:rsid w:val="004E500C"/>
    <w:rsid w:val="004E6F1F"/>
    <w:rsid w:val="004E701D"/>
    <w:rsid w:val="004E7992"/>
    <w:rsid w:val="004E7E19"/>
    <w:rsid w:val="004F01D4"/>
    <w:rsid w:val="004F0508"/>
    <w:rsid w:val="004F05C4"/>
    <w:rsid w:val="004F0B98"/>
    <w:rsid w:val="004F10FC"/>
    <w:rsid w:val="004F1915"/>
    <w:rsid w:val="004F32F3"/>
    <w:rsid w:val="004F3CFE"/>
    <w:rsid w:val="004F4014"/>
    <w:rsid w:val="004F4B07"/>
    <w:rsid w:val="004F500E"/>
    <w:rsid w:val="004F66B0"/>
    <w:rsid w:val="004F6C50"/>
    <w:rsid w:val="004F7274"/>
    <w:rsid w:val="004F7315"/>
    <w:rsid w:val="004F73B9"/>
    <w:rsid w:val="004F79D0"/>
    <w:rsid w:val="004F7D33"/>
    <w:rsid w:val="004F7DB2"/>
    <w:rsid w:val="004F7DDB"/>
    <w:rsid w:val="00501A6A"/>
    <w:rsid w:val="00501B63"/>
    <w:rsid w:val="0050272C"/>
    <w:rsid w:val="005027F8"/>
    <w:rsid w:val="00504186"/>
    <w:rsid w:val="00504483"/>
    <w:rsid w:val="00504589"/>
    <w:rsid w:val="0050473E"/>
    <w:rsid w:val="00504800"/>
    <w:rsid w:val="00504B39"/>
    <w:rsid w:val="00505663"/>
    <w:rsid w:val="00505FBB"/>
    <w:rsid w:val="005070ED"/>
    <w:rsid w:val="0050718A"/>
    <w:rsid w:val="0050772C"/>
    <w:rsid w:val="00507C28"/>
    <w:rsid w:val="00510CDB"/>
    <w:rsid w:val="00510EEF"/>
    <w:rsid w:val="0051131E"/>
    <w:rsid w:val="00511AAA"/>
    <w:rsid w:val="00511BD8"/>
    <w:rsid w:val="0051213E"/>
    <w:rsid w:val="00512212"/>
    <w:rsid w:val="00512A60"/>
    <w:rsid w:val="005130C3"/>
    <w:rsid w:val="00513641"/>
    <w:rsid w:val="00513B33"/>
    <w:rsid w:val="00514D15"/>
    <w:rsid w:val="00515497"/>
    <w:rsid w:val="00517B77"/>
    <w:rsid w:val="00520724"/>
    <w:rsid w:val="00522031"/>
    <w:rsid w:val="00522976"/>
    <w:rsid w:val="00522AB1"/>
    <w:rsid w:val="00522CEA"/>
    <w:rsid w:val="0052315D"/>
    <w:rsid w:val="00523E08"/>
    <w:rsid w:val="00524147"/>
    <w:rsid w:val="005247EB"/>
    <w:rsid w:val="005255E7"/>
    <w:rsid w:val="005257D7"/>
    <w:rsid w:val="0052698F"/>
    <w:rsid w:val="00526F0F"/>
    <w:rsid w:val="005301E5"/>
    <w:rsid w:val="00530629"/>
    <w:rsid w:val="00531188"/>
    <w:rsid w:val="00531AC8"/>
    <w:rsid w:val="00532036"/>
    <w:rsid w:val="00532050"/>
    <w:rsid w:val="00532615"/>
    <w:rsid w:val="005326D4"/>
    <w:rsid w:val="005328DA"/>
    <w:rsid w:val="00532D6B"/>
    <w:rsid w:val="005331F0"/>
    <w:rsid w:val="00533630"/>
    <w:rsid w:val="005336B7"/>
    <w:rsid w:val="00533961"/>
    <w:rsid w:val="00533F82"/>
    <w:rsid w:val="00534552"/>
    <w:rsid w:val="005348AF"/>
    <w:rsid w:val="00534A75"/>
    <w:rsid w:val="005352B0"/>
    <w:rsid w:val="00535C9E"/>
    <w:rsid w:val="00536698"/>
    <w:rsid w:val="00536AD9"/>
    <w:rsid w:val="0053770E"/>
    <w:rsid w:val="00537CCF"/>
    <w:rsid w:val="00540043"/>
    <w:rsid w:val="00540347"/>
    <w:rsid w:val="005408D8"/>
    <w:rsid w:val="00541B54"/>
    <w:rsid w:val="005420D1"/>
    <w:rsid w:val="005420E5"/>
    <w:rsid w:val="00542846"/>
    <w:rsid w:val="00542A1D"/>
    <w:rsid w:val="005436F6"/>
    <w:rsid w:val="00543E02"/>
    <w:rsid w:val="00543E37"/>
    <w:rsid w:val="0054543E"/>
    <w:rsid w:val="005456AD"/>
    <w:rsid w:val="00547713"/>
    <w:rsid w:val="00547B70"/>
    <w:rsid w:val="00547B82"/>
    <w:rsid w:val="00547BC4"/>
    <w:rsid w:val="0055016B"/>
    <w:rsid w:val="005516F4"/>
    <w:rsid w:val="0055253E"/>
    <w:rsid w:val="00552A5B"/>
    <w:rsid w:val="005532AE"/>
    <w:rsid w:val="00553448"/>
    <w:rsid w:val="00553712"/>
    <w:rsid w:val="00553F79"/>
    <w:rsid w:val="005541F8"/>
    <w:rsid w:val="00554BE0"/>
    <w:rsid w:val="00555218"/>
    <w:rsid w:val="00555368"/>
    <w:rsid w:val="00555B4A"/>
    <w:rsid w:val="00556496"/>
    <w:rsid w:val="00557750"/>
    <w:rsid w:val="00557E24"/>
    <w:rsid w:val="0056080C"/>
    <w:rsid w:val="00560B78"/>
    <w:rsid w:val="00560FA5"/>
    <w:rsid w:val="00560FF0"/>
    <w:rsid w:val="00562EC4"/>
    <w:rsid w:val="005636A9"/>
    <w:rsid w:val="005660B0"/>
    <w:rsid w:val="005664FE"/>
    <w:rsid w:val="00566CAF"/>
    <w:rsid w:val="00570367"/>
    <w:rsid w:val="005706B6"/>
    <w:rsid w:val="00570D6D"/>
    <w:rsid w:val="00571063"/>
    <w:rsid w:val="00571757"/>
    <w:rsid w:val="00571B27"/>
    <w:rsid w:val="00572535"/>
    <w:rsid w:val="005732BF"/>
    <w:rsid w:val="0057402B"/>
    <w:rsid w:val="0057495B"/>
    <w:rsid w:val="00575054"/>
    <w:rsid w:val="00575A4C"/>
    <w:rsid w:val="005761ED"/>
    <w:rsid w:val="0057661C"/>
    <w:rsid w:val="00576953"/>
    <w:rsid w:val="005769AB"/>
    <w:rsid w:val="00576D28"/>
    <w:rsid w:val="005774B3"/>
    <w:rsid w:val="00577734"/>
    <w:rsid w:val="00577AEE"/>
    <w:rsid w:val="00580262"/>
    <w:rsid w:val="00581CFB"/>
    <w:rsid w:val="005821A4"/>
    <w:rsid w:val="00582508"/>
    <w:rsid w:val="00582636"/>
    <w:rsid w:val="00582B9E"/>
    <w:rsid w:val="00582C59"/>
    <w:rsid w:val="00584DC3"/>
    <w:rsid w:val="00584DEA"/>
    <w:rsid w:val="00584E47"/>
    <w:rsid w:val="00587CC1"/>
    <w:rsid w:val="00590298"/>
    <w:rsid w:val="0059038F"/>
    <w:rsid w:val="00590D4B"/>
    <w:rsid w:val="00590E39"/>
    <w:rsid w:val="00590F7B"/>
    <w:rsid w:val="00593095"/>
    <w:rsid w:val="00593107"/>
    <w:rsid w:val="00593522"/>
    <w:rsid w:val="00593CF8"/>
    <w:rsid w:val="00593D8F"/>
    <w:rsid w:val="0059447B"/>
    <w:rsid w:val="0059496D"/>
    <w:rsid w:val="00594C33"/>
    <w:rsid w:val="00595549"/>
    <w:rsid w:val="0059581E"/>
    <w:rsid w:val="00595B2A"/>
    <w:rsid w:val="00595BD5"/>
    <w:rsid w:val="00595D75"/>
    <w:rsid w:val="00596312"/>
    <w:rsid w:val="005963FA"/>
    <w:rsid w:val="00596568"/>
    <w:rsid w:val="00596594"/>
    <w:rsid w:val="00597F59"/>
    <w:rsid w:val="005A032D"/>
    <w:rsid w:val="005A0513"/>
    <w:rsid w:val="005A0897"/>
    <w:rsid w:val="005A0C85"/>
    <w:rsid w:val="005A1101"/>
    <w:rsid w:val="005A133A"/>
    <w:rsid w:val="005A1ABC"/>
    <w:rsid w:val="005A1E0F"/>
    <w:rsid w:val="005A2B6E"/>
    <w:rsid w:val="005A3592"/>
    <w:rsid w:val="005A37DE"/>
    <w:rsid w:val="005A3AC6"/>
    <w:rsid w:val="005A4203"/>
    <w:rsid w:val="005A432A"/>
    <w:rsid w:val="005A4A11"/>
    <w:rsid w:val="005A4C2F"/>
    <w:rsid w:val="005A59F7"/>
    <w:rsid w:val="005A5C59"/>
    <w:rsid w:val="005A5D2C"/>
    <w:rsid w:val="005A5DCA"/>
    <w:rsid w:val="005A5EBE"/>
    <w:rsid w:val="005A78B7"/>
    <w:rsid w:val="005A79E2"/>
    <w:rsid w:val="005A7C9E"/>
    <w:rsid w:val="005A7ED5"/>
    <w:rsid w:val="005B02AD"/>
    <w:rsid w:val="005B06E9"/>
    <w:rsid w:val="005B0A91"/>
    <w:rsid w:val="005B0F8C"/>
    <w:rsid w:val="005B15B9"/>
    <w:rsid w:val="005B21AF"/>
    <w:rsid w:val="005B29F9"/>
    <w:rsid w:val="005B32CA"/>
    <w:rsid w:val="005B3B63"/>
    <w:rsid w:val="005B4A92"/>
    <w:rsid w:val="005B5054"/>
    <w:rsid w:val="005B5CA0"/>
    <w:rsid w:val="005B673E"/>
    <w:rsid w:val="005B68A1"/>
    <w:rsid w:val="005B76E0"/>
    <w:rsid w:val="005B774C"/>
    <w:rsid w:val="005B77F9"/>
    <w:rsid w:val="005B7D80"/>
    <w:rsid w:val="005C02EA"/>
    <w:rsid w:val="005C0564"/>
    <w:rsid w:val="005C1098"/>
    <w:rsid w:val="005C30A9"/>
    <w:rsid w:val="005C3394"/>
    <w:rsid w:val="005C39D7"/>
    <w:rsid w:val="005C47D9"/>
    <w:rsid w:val="005C47F9"/>
    <w:rsid w:val="005C54BD"/>
    <w:rsid w:val="005C554C"/>
    <w:rsid w:val="005C5603"/>
    <w:rsid w:val="005C585D"/>
    <w:rsid w:val="005C6465"/>
    <w:rsid w:val="005C66F0"/>
    <w:rsid w:val="005C7E17"/>
    <w:rsid w:val="005C7F68"/>
    <w:rsid w:val="005D029B"/>
    <w:rsid w:val="005D06B5"/>
    <w:rsid w:val="005D09DF"/>
    <w:rsid w:val="005D0C4D"/>
    <w:rsid w:val="005D1C63"/>
    <w:rsid w:val="005D1CBA"/>
    <w:rsid w:val="005D1F5E"/>
    <w:rsid w:val="005D1FF2"/>
    <w:rsid w:val="005D2D35"/>
    <w:rsid w:val="005D2FA8"/>
    <w:rsid w:val="005D30F4"/>
    <w:rsid w:val="005D403F"/>
    <w:rsid w:val="005D43E7"/>
    <w:rsid w:val="005D4B82"/>
    <w:rsid w:val="005D4E79"/>
    <w:rsid w:val="005D5B48"/>
    <w:rsid w:val="005D6148"/>
    <w:rsid w:val="005D6EBA"/>
    <w:rsid w:val="005D7144"/>
    <w:rsid w:val="005D757E"/>
    <w:rsid w:val="005D76E6"/>
    <w:rsid w:val="005D7B1A"/>
    <w:rsid w:val="005D7B49"/>
    <w:rsid w:val="005D7BC1"/>
    <w:rsid w:val="005E0526"/>
    <w:rsid w:val="005E05DF"/>
    <w:rsid w:val="005E0961"/>
    <w:rsid w:val="005E15DF"/>
    <w:rsid w:val="005E16E3"/>
    <w:rsid w:val="005E203D"/>
    <w:rsid w:val="005E206C"/>
    <w:rsid w:val="005E32C5"/>
    <w:rsid w:val="005E4777"/>
    <w:rsid w:val="005E4A32"/>
    <w:rsid w:val="005E583A"/>
    <w:rsid w:val="005E74E9"/>
    <w:rsid w:val="005E7ECE"/>
    <w:rsid w:val="005F1287"/>
    <w:rsid w:val="005F1A72"/>
    <w:rsid w:val="005F1CE8"/>
    <w:rsid w:val="005F1D39"/>
    <w:rsid w:val="005F2304"/>
    <w:rsid w:val="005F396F"/>
    <w:rsid w:val="005F4746"/>
    <w:rsid w:val="005F4EC8"/>
    <w:rsid w:val="005F5220"/>
    <w:rsid w:val="005F573A"/>
    <w:rsid w:val="005F5A5D"/>
    <w:rsid w:val="005F5ABA"/>
    <w:rsid w:val="005F669F"/>
    <w:rsid w:val="005F675B"/>
    <w:rsid w:val="005F6F3A"/>
    <w:rsid w:val="005F71CF"/>
    <w:rsid w:val="00600143"/>
    <w:rsid w:val="0060037F"/>
    <w:rsid w:val="00600B06"/>
    <w:rsid w:val="00600ED2"/>
    <w:rsid w:val="00601326"/>
    <w:rsid w:val="0060157B"/>
    <w:rsid w:val="00602205"/>
    <w:rsid w:val="00603168"/>
    <w:rsid w:val="0060383C"/>
    <w:rsid w:val="0060432E"/>
    <w:rsid w:val="006045BF"/>
    <w:rsid w:val="00604A4A"/>
    <w:rsid w:val="00604DC8"/>
    <w:rsid w:val="0060521F"/>
    <w:rsid w:val="00605C3E"/>
    <w:rsid w:val="006064C3"/>
    <w:rsid w:val="00606E8F"/>
    <w:rsid w:val="0060714A"/>
    <w:rsid w:val="0060723F"/>
    <w:rsid w:val="00607D19"/>
    <w:rsid w:val="00610291"/>
    <w:rsid w:val="00610EB6"/>
    <w:rsid w:val="00611C5C"/>
    <w:rsid w:val="00611D87"/>
    <w:rsid w:val="006123AE"/>
    <w:rsid w:val="006124FD"/>
    <w:rsid w:val="00612E6F"/>
    <w:rsid w:val="006131EC"/>
    <w:rsid w:val="00614027"/>
    <w:rsid w:val="006144E4"/>
    <w:rsid w:val="00614D8B"/>
    <w:rsid w:val="00615187"/>
    <w:rsid w:val="006151B9"/>
    <w:rsid w:val="00615CA9"/>
    <w:rsid w:val="006161C5"/>
    <w:rsid w:val="00616AF1"/>
    <w:rsid w:val="00616B02"/>
    <w:rsid w:val="00616DCC"/>
    <w:rsid w:val="00616EAF"/>
    <w:rsid w:val="006171A8"/>
    <w:rsid w:val="00620D40"/>
    <w:rsid w:val="0062176C"/>
    <w:rsid w:val="006221CF"/>
    <w:rsid w:val="00622BC1"/>
    <w:rsid w:val="0062324C"/>
    <w:rsid w:val="0062436A"/>
    <w:rsid w:val="00625414"/>
    <w:rsid w:val="00625442"/>
    <w:rsid w:val="00625530"/>
    <w:rsid w:val="00625CDD"/>
    <w:rsid w:val="00627406"/>
    <w:rsid w:val="00630876"/>
    <w:rsid w:val="0063147D"/>
    <w:rsid w:val="006319FC"/>
    <w:rsid w:val="00631F4D"/>
    <w:rsid w:val="0063201C"/>
    <w:rsid w:val="0063251A"/>
    <w:rsid w:val="00632F29"/>
    <w:rsid w:val="00633406"/>
    <w:rsid w:val="00633619"/>
    <w:rsid w:val="00633B88"/>
    <w:rsid w:val="00633DAB"/>
    <w:rsid w:val="006345A0"/>
    <w:rsid w:val="0063517D"/>
    <w:rsid w:val="006351B0"/>
    <w:rsid w:val="0063520C"/>
    <w:rsid w:val="006368C7"/>
    <w:rsid w:val="00636E83"/>
    <w:rsid w:val="00637198"/>
    <w:rsid w:val="006401F7"/>
    <w:rsid w:val="006407F4"/>
    <w:rsid w:val="00640BE7"/>
    <w:rsid w:val="00641862"/>
    <w:rsid w:val="00641D16"/>
    <w:rsid w:val="00642020"/>
    <w:rsid w:val="0064294B"/>
    <w:rsid w:val="00644142"/>
    <w:rsid w:val="006442DB"/>
    <w:rsid w:val="00644322"/>
    <w:rsid w:val="006443D7"/>
    <w:rsid w:val="00645564"/>
    <w:rsid w:val="00645EA2"/>
    <w:rsid w:val="00646788"/>
    <w:rsid w:val="00646963"/>
    <w:rsid w:val="00646A02"/>
    <w:rsid w:val="00646BC1"/>
    <w:rsid w:val="00646CFD"/>
    <w:rsid w:val="006470DA"/>
    <w:rsid w:val="00647442"/>
    <w:rsid w:val="00647FCB"/>
    <w:rsid w:val="0065017D"/>
    <w:rsid w:val="0065097A"/>
    <w:rsid w:val="00650FA5"/>
    <w:rsid w:val="00651F68"/>
    <w:rsid w:val="0065239B"/>
    <w:rsid w:val="006523C9"/>
    <w:rsid w:val="00652880"/>
    <w:rsid w:val="00652BB1"/>
    <w:rsid w:val="00652DD4"/>
    <w:rsid w:val="00653094"/>
    <w:rsid w:val="0065331B"/>
    <w:rsid w:val="00653796"/>
    <w:rsid w:val="006538A8"/>
    <w:rsid w:val="006538DC"/>
    <w:rsid w:val="00654E6E"/>
    <w:rsid w:val="00655523"/>
    <w:rsid w:val="0065557C"/>
    <w:rsid w:val="00656412"/>
    <w:rsid w:val="006578F2"/>
    <w:rsid w:val="00657A8E"/>
    <w:rsid w:val="00660DF6"/>
    <w:rsid w:val="0066107B"/>
    <w:rsid w:val="006618D1"/>
    <w:rsid w:val="0066208C"/>
    <w:rsid w:val="00662582"/>
    <w:rsid w:val="00662FC1"/>
    <w:rsid w:val="00663407"/>
    <w:rsid w:val="00663597"/>
    <w:rsid w:val="00664737"/>
    <w:rsid w:val="0066494E"/>
    <w:rsid w:val="00664EB3"/>
    <w:rsid w:val="00665089"/>
    <w:rsid w:val="0066516F"/>
    <w:rsid w:val="0066539A"/>
    <w:rsid w:val="0066546F"/>
    <w:rsid w:val="0066580D"/>
    <w:rsid w:val="00665DAD"/>
    <w:rsid w:val="00665E7E"/>
    <w:rsid w:val="00666CF6"/>
    <w:rsid w:val="006675EB"/>
    <w:rsid w:val="00667C02"/>
    <w:rsid w:val="00667C47"/>
    <w:rsid w:val="00667EF5"/>
    <w:rsid w:val="006708DB"/>
    <w:rsid w:val="00670CC2"/>
    <w:rsid w:val="00672116"/>
    <w:rsid w:val="006723B7"/>
    <w:rsid w:val="00672470"/>
    <w:rsid w:val="006731DE"/>
    <w:rsid w:val="006732DE"/>
    <w:rsid w:val="006734AC"/>
    <w:rsid w:val="006735B2"/>
    <w:rsid w:val="00673F2A"/>
    <w:rsid w:val="0067415C"/>
    <w:rsid w:val="006744D4"/>
    <w:rsid w:val="006761A5"/>
    <w:rsid w:val="006761C3"/>
    <w:rsid w:val="0067675E"/>
    <w:rsid w:val="006767BE"/>
    <w:rsid w:val="00677FE5"/>
    <w:rsid w:val="0068072E"/>
    <w:rsid w:val="0068114B"/>
    <w:rsid w:val="00681999"/>
    <w:rsid w:val="00682474"/>
    <w:rsid w:val="00682893"/>
    <w:rsid w:val="00683367"/>
    <w:rsid w:val="0068386D"/>
    <w:rsid w:val="00683E6B"/>
    <w:rsid w:val="006843CE"/>
    <w:rsid w:val="00685300"/>
    <w:rsid w:val="00685627"/>
    <w:rsid w:val="0068607D"/>
    <w:rsid w:val="0068618E"/>
    <w:rsid w:val="00686FC2"/>
    <w:rsid w:val="006902F8"/>
    <w:rsid w:val="0069073B"/>
    <w:rsid w:val="00690769"/>
    <w:rsid w:val="00691769"/>
    <w:rsid w:val="00693118"/>
    <w:rsid w:val="00693F47"/>
    <w:rsid w:val="00694D09"/>
    <w:rsid w:val="00695783"/>
    <w:rsid w:val="00695BF5"/>
    <w:rsid w:val="00696D28"/>
    <w:rsid w:val="00697155"/>
    <w:rsid w:val="0069756C"/>
    <w:rsid w:val="00697EBF"/>
    <w:rsid w:val="006A0675"/>
    <w:rsid w:val="006A1155"/>
    <w:rsid w:val="006A1688"/>
    <w:rsid w:val="006A2B71"/>
    <w:rsid w:val="006A2D32"/>
    <w:rsid w:val="006A3584"/>
    <w:rsid w:val="006A4A33"/>
    <w:rsid w:val="006A4A67"/>
    <w:rsid w:val="006A51D5"/>
    <w:rsid w:val="006A5C56"/>
    <w:rsid w:val="006A66B2"/>
    <w:rsid w:val="006A735D"/>
    <w:rsid w:val="006A7433"/>
    <w:rsid w:val="006A7B51"/>
    <w:rsid w:val="006B2559"/>
    <w:rsid w:val="006B2EBC"/>
    <w:rsid w:val="006B31B7"/>
    <w:rsid w:val="006B3305"/>
    <w:rsid w:val="006B3485"/>
    <w:rsid w:val="006B493F"/>
    <w:rsid w:val="006B5421"/>
    <w:rsid w:val="006B57B2"/>
    <w:rsid w:val="006B58A3"/>
    <w:rsid w:val="006B6FC6"/>
    <w:rsid w:val="006B7A46"/>
    <w:rsid w:val="006C003C"/>
    <w:rsid w:val="006C163B"/>
    <w:rsid w:val="006C288A"/>
    <w:rsid w:val="006C33C2"/>
    <w:rsid w:val="006C34F6"/>
    <w:rsid w:val="006C50B0"/>
    <w:rsid w:val="006C599E"/>
    <w:rsid w:val="006C68A5"/>
    <w:rsid w:val="006C696F"/>
    <w:rsid w:val="006C7054"/>
    <w:rsid w:val="006C794D"/>
    <w:rsid w:val="006C7C5B"/>
    <w:rsid w:val="006D0736"/>
    <w:rsid w:val="006D0838"/>
    <w:rsid w:val="006D0B10"/>
    <w:rsid w:val="006D0F38"/>
    <w:rsid w:val="006D1224"/>
    <w:rsid w:val="006D1411"/>
    <w:rsid w:val="006D14FD"/>
    <w:rsid w:val="006D1B6A"/>
    <w:rsid w:val="006D1E9E"/>
    <w:rsid w:val="006D2FC1"/>
    <w:rsid w:val="006D3939"/>
    <w:rsid w:val="006D3F5D"/>
    <w:rsid w:val="006D49BA"/>
    <w:rsid w:val="006D51B8"/>
    <w:rsid w:val="006D5A9B"/>
    <w:rsid w:val="006D5DDD"/>
    <w:rsid w:val="006D60C7"/>
    <w:rsid w:val="006D61D9"/>
    <w:rsid w:val="006D644C"/>
    <w:rsid w:val="006D7266"/>
    <w:rsid w:val="006D793F"/>
    <w:rsid w:val="006D79B4"/>
    <w:rsid w:val="006E17F5"/>
    <w:rsid w:val="006E1D2B"/>
    <w:rsid w:val="006E2A38"/>
    <w:rsid w:val="006E3082"/>
    <w:rsid w:val="006E5215"/>
    <w:rsid w:val="006E558B"/>
    <w:rsid w:val="006E59B9"/>
    <w:rsid w:val="006E73FD"/>
    <w:rsid w:val="006E751E"/>
    <w:rsid w:val="006E7B36"/>
    <w:rsid w:val="006F02A3"/>
    <w:rsid w:val="006F0796"/>
    <w:rsid w:val="006F07D5"/>
    <w:rsid w:val="006F1A1A"/>
    <w:rsid w:val="006F2370"/>
    <w:rsid w:val="006F2ED3"/>
    <w:rsid w:val="006F3DDA"/>
    <w:rsid w:val="006F4A12"/>
    <w:rsid w:val="006F5432"/>
    <w:rsid w:val="006F5BD0"/>
    <w:rsid w:val="006F5C36"/>
    <w:rsid w:val="006F5CF5"/>
    <w:rsid w:val="006F6054"/>
    <w:rsid w:val="006F6170"/>
    <w:rsid w:val="006F6B5D"/>
    <w:rsid w:val="006F6CC8"/>
    <w:rsid w:val="006F6CFE"/>
    <w:rsid w:val="006F6F82"/>
    <w:rsid w:val="006F6FEA"/>
    <w:rsid w:val="006F7361"/>
    <w:rsid w:val="006F7E50"/>
    <w:rsid w:val="00700185"/>
    <w:rsid w:val="007002BB"/>
    <w:rsid w:val="00700810"/>
    <w:rsid w:val="00701381"/>
    <w:rsid w:val="0070258A"/>
    <w:rsid w:val="007025F2"/>
    <w:rsid w:val="00703053"/>
    <w:rsid w:val="00703869"/>
    <w:rsid w:val="007044AD"/>
    <w:rsid w:val="007047BF"/>
    <w:rsid w:val="00704F7B"/>
    <w:rsid w:val="0070648D"/>
    <w:rsid w:val="00706A07"/>
    <w:rsid w:val="00706BD4"/>
    <w:rsid w:val="007071DC"/>
    <w:rsid w:val="0070731D"/>
    <w:rsid w:val="0070733A"/>
    <w:rsid w:val="00707B08"/>
    <w:rsid w:val="00710701"/>
    <w:rsid w:val="00710861"/>
    <w:rsid w:val="00711D39"/>
    <w:rsid w:val="0071212C"/>
    <w:rsid w:val="0071259D"/>
    <w:rsid w:val="007137CE"/>
    <w:rsid w:val="007137DA"/>
    <w:rsid w:val="0071414D"/>
    <w:rsid w:val="0071519B"/>
    <w:rsid w:val="007151BD"/>
    <w:rsid w:val="007153F0"/>
    <w:rsid w:val="007154F3"/>
    <w:rsid w:val="00715AE1"/>
    <w:rsid w:val="007160AF"/>
    <w:rsid w:val="00716C6E"/>
    <w:rsid w:val="007170BF"/>
    <w:rsid w:val="00717641"/>
    <w:rsid w:val="00717F29"/>
    <w:rsid w:val="00720747"/>
    <w:rsid w:val="007208F4"/>
    <w:rsid w:val="00720910"/>
    <w:rsid w:val="007209D8"/>
    <w:rsid w:val="00720C60"/>
    <w:rsid w:val="00721996"/>
    <w:rsid w:val="00722018"/>
    <w:rsid w:val="007220B7"/>
    <w:rsid w:val="00722657"/>
    <w:rsid w:val="00723805"/>
    <w:rsid w:val="00723AF5"/>
    <w:rsid w:val="00723B13"/>
    <w:rsid w:val="007247EA"/>
    <w:rsid w:val="00724869"/>
    <w:rsid w:val="00724B48"/>
    <w:rsid w:val="00724D5A"/>
    <w:rsid w:val="0072592D"/>
    <w:rsid w:val="007259DD"/>
    <w:rsid w:val="00725A88"/>
    <w:rsid w:val="00725DCC"/>
    <w:rsid w:val="007274A8"/>
    <w:rsid w:val="00727C98"/>
    <w:rsid w:val="007302A9"/>
    <w:rsid w:val="007304F3"/>
    <w:rsid w:val="007308A1"/>
    <w:rsid w:val="00730A07"/>
    <w:rsid w:val="00730CC5"/>
    <w:rsid w:val="00731959"/>
    <w:rsid w:val="00732742"/>
    <w:rsid w:val="00733281"/>
    <w:rsid w:val="007332D7"/>
    <w:rsid w:val="00733815"/>
    <w:rsid w:val="007338F0"/>
    <w:rsid w:val="00734440"/>
    <w:rsid w:val="0073548A"/>
    <w:rsid w:val="00735721"/>
    <w:rsid w:val="00735B08"/>
    <w:rsid w:val="00735E12"/>
    <w:rsid w:val="00736AB5"/>
    <w:rsid w:val="00736D6F"/>
    <w:rsid w:val="00737141"/>
    <w:rsid w:val="00737721"/>
    <w:rsid w:val="00737F93"/>
    <w:rsid w:val="007404FE"/>
    <w:rsid w:val="0074078C"/>
    <w:rsid w:val="00741542"/>
    <w:rsid w:val="0074190E"/>
    <w:rsid w:val="00741D6C"/>
    <w:rsid w:val="00742A06"/>
    <w:rsid w:val="00742C3A"/>
    <w:rsid w:val="00743BE9"/>
    <w:rsid w:val="00743C4C"/>
    <w:rsid w:val="0074489C"/>
    <w:rsid w:val="00744B29"/>
    <w:rsid w:val="00744FD6"/>
    <w:rsid w:val="00745073"/>
    <w:rsid w:val="00745510"/>
    <w:rsid w:val="0074745F"/>
    <w:rsid w:val="00747DAA"/>
    <w:rsid w:val="0075009E"/>
    <w:rsid w:val="007508B0"/>
    <w:rsid w:val="00751DA6"/>
    <w:rsid w:val="00752714"/>
    <w:rsid w:val="007527BC"/>
    <w:rsid w:val="00753BD7"/>
    <w:rsid w:val="007552DA"/>
    <w:rsid w:val="00755818"/>
    <w:rsid w:val="007559D1"/>
    <w:rsid w:val="00756B27"/>
    <w:rsid w:val="00756C38"/>
    <w:rsid w:val="00757200"/>
    <w:rsid w:val="0075729C"/>
    <w:rsid w:val="007573DD"/>
    <w:rsid w:val="0075757F"/>
    <w:rsid w:val="00757DA2"/>
    <w:rsid w:val="00760974"/>
    <w:rsid w:val="00760A59"/>
    <w:rsid w:val="00760DE4"/>
    <w:rsid w:val="00761DE5"/>
    <w:rsid w:val="00761F92"/>
    <w:rsid w:val="0076292D"/>
    <w:rsid w:val="00762A14"/>
    <w:rsid w:val="00763C88"/>
    <w:rsid w:val="00764881"/>
    <w:rsid w:val="007654D8"/>
    <w:rsid w:val="00766527"/>
    <w:rsid w:val="00767724"/>
    <w:rsid w:val="007679DC"/>
    <w:rsid w:val="00767D0A"/>
    <w:rsid w:val="00770274"/>
    <w:rsid w:val="007711F3"/>
    <w:rsid w:val="0077173C"/>
    <w:rsid w:val="007717BF"/>
    <w:rsid w:val="0077188B"/>
    <w:rsid w:val="0077206D"/>
    <w:rsid w:val="00772215"/>
    <w:rsid w:val="007730D5"/>
    <w:rsid w:val="00773C87"/>
    <w:rsid w:val="007742FE"/>
    <w:rsid w:val="00774BE9"/>
    <w:rsid w:val="00781314"/>
    <w:rsid w:val="00781DB5"/>
    <w:rsid w:val="00782592"/>
    <w:rsid w:val="00782F99"/>
    <w:rsid w:val="00782FAD"/>
    <w:rsid w:val="00783054"/>
    <w:rsid w:val="00783B60"/>
    <w:rsid w:val="0078478B"/>
    <w:rsid w:val="0078485A"/>
    <w:rsid w:val="00784869"/>
    <w:rsid w:val="00784FB6"/>
    <w:rsid w:val="00785114"/>
    <w:rsid w:val="007854DD"/>
    <w:rsid w:val="00786109"/>
    <w:rsid w:val="0078616A"/>
    <w:rsid w:val="00786222"/>
    <w:rsid w:val="00786860"/>
    <w:rsid w:val="00787A29"/>
    <w:rsid w:val="007900E7"/>
    <w:rsid w:val="00790FE0"/>
    <w:rsid w:val="0079133B"/>
    <w:rsid w:val="007916D5"/>
    <w:rsid w:val="0079182C"/>
    <w:rsid w:val="007921A4"/>
    <w:rsid w:val="007927EE"/>
    <w:rsid w:val="0079287D"/>
    <w:rsid w:val="007929E8"/>
    <w:rsid w:val="00792C0E"/>
    <w:rsid w:val="00792F67"/>
    <w:rsid w:val="00793C2C"/>
    <w:rsid w:val="00793C8D"/>
    <w:rsid w:val="0079476A"/>
    <w:rsid w:val="00794934"/>
    <w:rsid w:val="00795031"/>
    <w:rsid w:val="00796E1B"/>
    <w:rsid w:val="00797170"/>
    <w:rsid w:val="007A02C6"/>
    <w:rsid w:val="007A086C"/>
    <w:rsid w:val="007A2984"/>
    <w:rsid w:val="007A32E9"/>
    <w:rsid w:val="007A3BC1"/>
    <w:rsid w:val="007A3CCD"/>
    <w:rsid w:val="007A3D49"/>
    <w:rsid w:val="007A49E4"/>
    <w:rsid w:val="007A4B61"/>
    <w:rsid w:val="007A5882"/>
    <w:rsid w:val="007A5D75"/>
    <w:rsid w:val="007A5F16"/>
    <w:rsid w:val="007A64A3"/>
    <w:rsid w:val="007A6CE6"/>
    <w:rsid w:val="007A7695"/>
    <w:rsid w:val="007B11E4"/>
    <w:rsid w:val="007B1AF4"/>
    <w:rsid w:val="007B1FEC"/>
    <w:rsid w:val="007B3245"/>
    <w:rsid w:val="007B3376"/>
    <w:rsid w:val="007B466F"/>
    <w:rsid w:val="007B47FC"/>
    <w:rsid w:val="007B4BF9"/>
    <w:rsid w:val="007B5400"/>
    <w:rsid w:val="007B60F3"/>
    <w:rsid w:val="007B77CB"/>
    <w:rsid w:val="007B7B79"/>
    <w:rsid w:val="007B7D6C"/>
    <w:rsid w:val="007C0367"/>
    <w:rsid w:val="007C0653"/>
    <w:rsid w:val="007C1EFC"/>
    <w:rsid w:val="007C286E"/>
    <w:rsid w:val="007C287E"/>
    <w:rsid w:val="007C36BE"/>
    <w:rsid w:val="007C3E8F"/>
    <w:rsid w:val="007C4DE5"/>
    <w:rsid w:val="007C50CB"/>
    <w:rsid w:val="007C57B5"/>
    <w:rsid w:val="007C6CE0"/>
    <w:rsid w:val="007C7E04"/>
    <w:rsid w:val="007D0003"/>
    <w:rsid w:val="007D0449"/>
    <w:rsid w:val="007D1054"/>
    <w:rsid w:val="007D1074"/>
    <w:rsid w:val="007D16AC"/>
    <w:rsid w:val="007D1F09"/>
    <w:rsid w:val="007D1F5F"/>
    <w:rsid w:val="007D20A2"/>
    <w:rsid w:val="007D2625"/>
    <w:rsid w:val="007D27FD"/>
    <w:rsid w:val="007D2A82"/>
    <w:rsid w:val="007D2FC4"/>
    <w:rsid w:val="007D39F6"/>
    <w:rsid w:val="007D3BC2"/>
    <w:rsid w:val="007D409D"/>
    <w:rsid w:val="007D44B3"/>
    <w:rsid w:val="007D44F2"/>
    <w:rsid w:val="007D48FA"/>
    <w:rsid w:val="007D59FA"/>
    <w:rsid w:val="007D64CF"/>
    <w:rsid w:val="007D7CE5"/>
    <w:rsid w:val="007D7DCE"/>
    <w:rsid w:val="007E070B"/>
    <w:rsid w:val="007E080A"/>
    <w:rsid w:val="007E0F6D"/>
    <w:rsid w:val="007E195A"/>
    <w:rsid w:val="007E2A70"/>
    <w:rsid w:val="007E2E93"/>
    <w:rsid w:val="007E356F"/>
    <w:rsid w:val="007E4E6E"/>
    <w:rsid w:val="007E5091"/>
    <w:rsid w:val="007E5866"/>
    <w:rsid w:val="007E596F"/>
    <w:rsid w:val="007E6962"/>
    <w:rsid w:val="007E6E15"/>
    <w:rsid w:val="007E6E16"/>
    <w:rsid w:val="007F0A3B"/>
    <w:rsid w:val="007F10A4"/>
    <w:rsid w:val="007F112B"/>
    <w:rsid w:val="007F1191"/>
    <w:rsid w:val="007F1AEA"/>
    <w:rsid w:val="007F1DB7"/>
    <w:rsid w:val="007F2B35"/>
    <w:rsid w:val="007F2C5B"/>
    <w:rsid w:val="007F2F21"/>
    <w:rsid w:val="007F46C2"/>
    <w:rsid w:val="007F4D35"/>
    <w:rsid w:val="007F593D"/>
    <w:rsid w:val="007F5AEF"/>
    <w:rsid w:val="007F5EC6"/>
    <w:rsid w:val="007F6DCE"/>
    <w:rsid w:val="007F6DEE"/>
    <w:rsid w:val="007F7910"/>
    <w:rsid w:val="0080066B"/>
    <w:rsid w:val="008009AB"/>
    <w:rsid w:val="00800F19"/>
    <w:rsid w:val="008010DC"/>
    <w:rsid w:val="0080128B"/>
    <w:rsid w:val="0080186E"/>
    <w:rsid w:val="00801A62"/>
    <w:rsid w:val="00801C03"/>
    <w:rsid w:val="00802D78"/>
    <w:rsid w:val="00802FF0"/>
    <w:rsid w:val="00803E2F"/>
    <w:rsid w:val="008063B9"/>
    <w:rsid w:val="00807321"/>
    <w:rsid w:val="00807791"/>
    <w:rsid w:val="008078CE"/>
    <w:rsid w:val="00807BDD"/>
    <w:rsid w:val="00810C40"/>
    <w:rsid w:val="00810D36"/>
    <w:rsid w:val="00811097"/>
    <w:rsid w:val="00812101"/>
    <w:rsid w:val="008124ED"/>
    <w:rsid w:val="00812C68"/>
    <w:rsid w:val="008138A7"/>
    <w:rsid w:val="00813D6B"/>
    <w:rsid w:val="008141F7"/>
    <w:rsid w:val="008144A3"/>
    <w:rsid w:val="00814B7A"/>
    <w:rsid w:val="00814CD7"/>
    <w:rsid w:val="00815083"/>
    <w:rsid w:val="00815091"/>
    <w:rsid w:val="0081527E"/>
    <w:rsid w:val="00816325"/>
    <w:rsid w:val="00817FEE"/>
    <w:rsid w:val="00820B78"/>
    <w:rsid w:val="00820EBD"/>
    <w:rsid w:val="00820ED5"/>
    <w:rsid w:val="00821ED2"/>
    <w:rsid w:val="0082296B"/>
    <w:rsid w:val="00822CD2"/>
    <w:rsid w:val="00824165"/>
    <w:rsid w:val="008243D6"/>
    <w:rsid w:val="00824DAE"/>
    <w:rsid w:val="00826071"/>
    <w:rsid w:val="00826425"/>
    <w:rsid w:val="008267A7"/>
    <w:rsid w:val="008277B1"/>
    <w:rsid w:val="00827B7A"/>
    <w:rsid w:val="00827E94"/>
    <w:rsid w:val="00827ECF"/>
    <w:rsid w:val="00830462"/>
    <w:rsid w:val="00830918"/>
    <w:rsid w:val="0083234E"/>
    <w:rsid w:val="0083236A"/>
    <w:rsid w:val="00832AF7"/>
    <w:rsid w:val="00833921"/>
    <w:rsid w:val="00833983"/>
    <w:rsid w:val="0083411A"/>
    <w:rsid w:val="00834461"/>
    <w:rsid w:val="00834866"/>
    <w:rsid w:val="0083492B"/>
    <w:rsid w:val="00834D88"/>
    <w:rsid w:val="00834D91"/>
    <w:rsid w:val="0083524F"/>
    <w:rsid w:val="008356DC"/>
    <w:rsid w:val="00836067"/>
    <w:rsid w:val="00836367"/>
    <w:rsid w:val="00836D82"/>
    <w:rsid w:val="008373BA"/>
    <w:rsid w:val="00837F8C"/>
    <w:rsid w:val="00840FA6"/>
    <w:rsid w:val="008416EA"/>
    <w:rsid w:val="00842637"/>
    <w:rsid w:val="00843D12"/>
    <w:rsid w:val="00844061"/>
    <w:rsid w:val="008442E3"/>
    <w:rsid w:val="008443F6"/>
    <w:rsid w:val="00845086"/>
    <w:rsid w:val="00845281"/>
    <w:rsid w:val="008453F4"/>
    <w:rsid w:val="00845594"/>
    <w:rsid w:val="008465A2"/>
    <w:rsid w:val="00846B69"/>
    <w:rsid w:val="00846C1B"/>
    <w:rsid w:val="0084709A"/>
    <w:rsid w:val="00847432"/>
    <w:rsid w:val="0084753D"/>
    <w:rsid w:val="00847D52"/>
    <w:rsid w:val="00847EBD"/>
    <w:rsid w:val="008504D8"/>
    <w:rsid w:val="008507A8"/>
    <w:rsid w:val="0085089D"/>
    <w:rsid w:val="00850C84"/>
    <w:rsid w:val="00850FDA"/>
    <w:rsid w:val="00851B85"/>
    <w:rsid w:val="00851CFB"/>
    <w:rsid w:val="00851F00"/>
    <w:rsid w:val="00852376"/>
    <w:rsid w:val="0085252D"/>
    <w:rsid w:val="00852762"/>
    <w:rsid w:val="00852B54"/>
    <w:rsid w:val="008532F3"/>
    <w:rsid w:val="008536B1"/>
    <w:rsid w:val="008539AC"/>
    <w:rsid w:val="00854A08"/>
    <w:rsid w:val="00854D46"/>
    <w:rsid w:val="008557D5"/>
    <w:rsid w:val="00855C1B"/>
    <w:rsid w:val="00856910"/>
    <w:rsid w:val="00856993"/>
    <w:rsid w:val="00856B8F"/>
    <w:rsid w:val="0085728D"/>
    <w:rsid w:val="00860311"/>
    <w:rsid w:val="008604CE"/>
    <w:rsid w:val="008605B5"/>
    <w:rsid w:val="00861692"/>
    <w:rsid w:val="00861EE7"/>
    <w:rsid w:val="00862203"/>
    <w:rsid w:val="008624A9"/>
    <w:rsid w:val="0086269F"/>
    <w:rsid w:val="00862C0D"/>
    <w:rsid w:val="00863058"/>
    <w:rsid w:val="008632BA"/>
    <w:rsid w:val="00864DA0"/>
    <w:rsid w:val="008660C9"/>
    <w:rsid w:val="00866BF8"/>
    <w:rsid w:val="00866FE4"/>
    <w:rsid w:val="00867B0A"/>
    <w:rsid w:val="00867E06"/>
    <w:rsid w:val="008703F1"/>
    <w:rsid w:val="008710F9"/>
    <w:rsid w:val="00872548"/>
    <w:rsid w:val="00872E96"/>
    <w:rsid w:val="00873373"/>
    <w:rsid w:val="008746A1"/>
    <w:rsid w:val="0087485F"/>
    <w:rsid w:val="00874AC2"/>
    <w:rsid w:val="00874C15"/>
    <w:rsid w:val="00874CC6"/>
    <w:rsid w:val="00875EE3"/>
    <w:rsid w:val="008765C0"/>
    <w:rsid w:val="00877C1F"/>
    <w:rsid w:val="00880225"/>
    <w:rsid w:val="0088253B"/>
    <w:rsid w:val="00882600"/>
    <w:rsid w:val="008826CE"/>
    <w:rsid w:val="008828DA"/>
    <w:rsid w:val="00883DAD"/>
    <w:rsid w:val="008840D2"/>
    <w:rsid w:val="00884A9E"/>
    <w:rsid w:val="00884C3B"/>
    <w:rsid w:val="008857E0"/>
    <w:rsid w:val="00885C38"/>
    <w:rsid w:val="00885D5E"/>
    <w:rsid w:val="0088674A"/>
    <w:rsid w:val="008867E7"/>
    <w:rsid w:val="00887197"/>
    <w:rsid w:val="00890145"/>
    <w:rsid w:val="008902AE"/>
    <w:rsid w:val="00890863"/>
    <w:rsid w:val="00890E36"/>
    <w:rsid w:val="008911BA"/>
    <w:rsid w:val="00892066"/>
    <w:rsid w:val="008920B5"/>
    <w:rsid w:val="008922C7"/>
    <w:rsid w:val="008926D2"/>
    <w:rsid w:val="0089282A"/>
    <w:rsid w:val="00892924"/>
    <w:rsid w:val="00892D19"/>
    <w:rsid w:val="00893C05"/>
    <w:rsid w:val="0089698B"/>
    <w:rsid w:val="00896C9D"/>
    <w:rsid w:val="008A00BD"/>
    <w:rsid w:val="008A113E"/>
    <w:rsid w:val="008A3E75"/>
    <w:rsid w:val="008A4575"/>
    <w:rsid w:val="008A52B9"/>
    <w:rsid w:val="008A54E5"/>
    <w:rsid w:val="008A5E68"/>
    <w:rsid w:val="008A700E"/>
    <w:rsid w:val="008A777B"/>
    <w:rsid w:val="008A7AC5"/>
    <w:rsid w:val="008A7BE5"/>
    <w:rsid w:val="008A7DF4"/>
    <w:rsid w:val="008B014B"/>
    <w:rsid w:val="008B03E1"/>
    <w:rsid w:val="008B081E"/>
    <w:rsid w:val="008B0942"/>
    <w:rsid w:val="008B09B6"/>
    <w:rsid w:val="008B0F80"/>
    <w:rsid w:val="008B14F7"/>
    <w:rsid w:val="008B1A0A"/>
    <w:rsid w:val="008B296D"/>
    <w:rsid w:val="008B2A59"/>
    <w:rsid w:val="008B319A"/>
    <w:rsid w:val="008B3E51"/>
    <w:rsid w:val="008B435B"/>
    <w:rsid w:val="008B4445"/>
    <w:rsid w:val="008B45AF"/>
    <w:rsid w:val="008B4663"/>
    <w:rsid w:val="008B4E90"/>
    <w:rsid w:val="008B619C"/>
    <w:rsid w:val="008B6CAD"/>
    <w:rsid w:val="008B7176"/>
    <w:rsid w:val="008B7DCC"/>
    <w:rsid w:val="008B7FC9"/>
    <w:rsid w:val="008C03BD"/>
    <w:rsid w:val="008C137F"/>
    <w:rsid w:val="008C1382"/>
    <w:rsid w:val="008C14D1"/>
    <w:rsid w:val="008C2BFC"/>
    <w:rsid w:val="008C3A4E"/>
    <w:rsid w:val="008C7304"/>
    <w:rsid w:val="008C7583"/>
    <w:rsid w:val="008C7B2B"/>
    <w:rsid w:val="008C7BC5"/>
    <w:rsid w:val="008D01ED"/>
    <w:rsid w:val="008D0664"/>
    <w:rsid w:val="008D0FC6"/>
    <w:rsid w:val="008D11A0"/>
    <w:rsid w:val="008D2197"/>
    <w:rsid w:val="008D2755"/>
    <w:rsid w:val="008D3506"/>
    <w:rsid w:val="008D4107"/>
    <w:rsid w:val="008D432C"/>
    <w:rsid w:val="008D454D"/>
    <w:rsid w:val="008D47A9"/>
    <w:rsid w:val="008D512F"/>
    <w:rsid w:val="008D5856"/>
    <w:rsid w:val="008D5E0C"/>
    <w:rsid w:val="008D6630"/>
    <w:rsid w:val="008D6E94"/>
    <w:rsid w:val="008D7DF6"/>
    <w:rsid w:val="008D7F34"/>
    <w:rsid w:val="008E0EBF"/>
    <w:rsid w:val="008E1621"/>
    <w:rsid w:val="008E3B34"/>
    <w:rsid w:val="008E3BD5"/>
    <w:rsid w:val="008E3F1F"/>
    <w:rsid w:val="008E40E1"/>
    <w:rsid w:val="008E462C"/>
    <w:rsid w:val="008E4BDB"/>
    <w:rsid w:val="008E4CE4"/>
    <w:rsid w:val="008E4E2D"/>
    <w:rsid w:val="008E519D"/>
    <w:rsid w:val="008E6177"/>
    <w:rsid w:val="008E61DA"/>
    <w:rsid w:val="008E636A"/>
    <w:rsid w:val="008E6817"/>
    <w:rsid w:val="008E79F9"/>
    <w:rsid w:val="008E7E95"/>
    <w:rsid w:val="008F043A"/>
    <w:rsid w:val="008F0D48"/>
    <w:rsid w:val="008F16EE"/>
    <w:rsid w:val="008F27C7"/>
    <w:rsid w:val="008F2801"/>
    <w:rsid w:val="008F2E65"/>
    <w:rsid w:val="008F2E7A"/>
    <w:rsid w:val="008F4163"/>
    <w:rsid w:val="008F46BF"/>
    <w:rsid w:val="008F4C06"/>
    <w:rsid w:val="008F527B"/>
    <w:rsid w:val="008F5B20"/>
    <w:rsid w:val="008F65AD"/>
    <w:rsid w:val="008F749E"/>
    <w:rsid w:val="008F78EB"/>
    <w:rsid w:val="008F7926"/>
    <w:rsid w:val="008F7A06"/>
    <w:rsid w:val="008F7DBF"/>
    <w:rsid w:val="008F7E5D"/>
    <w:rsid w:val="009000AB"/>
    <w:rsid w:val="009000D6"/>
    <w:rsid w:val="009000F7"/>
    <w:rsid w:val="0090092C"/>
    <w:rsid w:val="009009AC"/>
    <w:rsid w:val="00902844"/>
    <w:rsid w:val="00902932"/>
    <w:rsid w:val="00902D36"/>
    <w:rsid w:val="00902FA6"/>
    <w:rsid w:val="0090332D"/>
    <w:rsid w:val="00903412"/>
    <w:rsid w:val="0090361E"/>
    <w:rsid w:val="00903622"/>
    <w:rsid w:val="009038C9"/>
    <w:rsid w:val="009039F9"/>
    <w:rsid w:val="00903F25"/>
    <w:rsid w:val="00904088"/>
    <w:rsid w:val="00904407"/>
    <w:rsid w:val="0090468E"/>
    <w:rsid w:val="00905608"/>
    <w:rsid w:val="00905AB9"/>
    <w:rsid w:val="009068FF"/>
    <w:rsid w:val="00906B1E"/>
    <w:rsid w:val="00907153"/>
    <w:rsid w:val="0091013D"/>
    <w:rsid w:val="00910ACB"/>
    <w:rsid w:val="009121E2"/>
    <w:rsid w:val="00912D9B"/>
    <w:rsid w:val="00913041"/>
    <w:rsid w:val="0091434F"/>
    <w:rsid w:val="00914EEF"/>
    <w:rsid w:val="009157EF"/>
    <w:rsid w:val="00920198"/>
    <w:rsid w:val="00920221"/>
    <w:rsid w:val="00920295"/>
    <w:rsid w:val="009207EB"/>
    <w:rsid w:val="009207F3"/>
    <w:rsid w:val="00921114"/>
    <w:rsid w:val="009218FD"/>
    <w:rsid w:val="009222BE"/>
    <w:rsid w:val="00922B76"/>
    <w:rsid w:val="00922DC5"/>
    <w:rsid w:val="00923695"/>
    <w:rsid w:val="00924DFC"/>
    <w:rsid w:val="0092563C"/>
    <w:rsid w:val="00926A22"/>
    <w:rsid w:val="00927D2F"/>
    <w:rsid w:val="00930257"/>
    <w:rsid w:val="00930C08"/>
    <w:rsid w:val="00932322"/>
    <w:rsid w:val="00932512"/>
    <w:rsid w:val="0093321A"/>
    <w:rsid w:val="00933411"/>
    <w:rsid w:val="009335E6"/>
    <w:rsid w:val="00933B19"/>
    <w:rsid w:val="00933D4E"/>
    <w:rsid w:val="00934893"/>
    <w:rsid w:val="00934C9A"/>
    <w:rsid w:val="00935984"/>
    <w:rsid w:val="00935DBD"/>
    <w:rsid w:val="009365DA"/>
    <w:rsid w:val="00937510"/>
    <w:rsid w:val="00937890"/>
    <w:rsid w:val="009378E9"/>
    <w:rsid w:val="00937F4A"/>
    <w:rsid w:val="00940363"/>
    <w:rsid w:val="009417C0"/>
    <w:rsid w:val="009417E0"/>
    <w:rsid w:val="00942DFE"/>
    <w:rsid w:val="0094396C"/>
    <w:rsid w:val="00943B78"/>
    <w:rsid w:val="0094459B"/>
    <w:rsid w:val="00944612"/>
    <w:rsid w:val="00945233"/>
    <w:rsid w:val="0094590F"/>
    <w:rsid w:val="00945EE8"/>
    <w:rsid w:val="00946C6B"/>
    <w:rsid w:val="00946CE3"/>
    <w:rsid w:val="00950A81"/>
    <w:rsid w:val="00950AB6"/>
    <w:rsid w:val="00950BA3"/>
    <w:rsid w:val="00951049"/>
    <w:rsid w:val="0095155E"/>
    <w:rsid w:val="00951AF1"/>
    <w:rsid w:val="00952A64"/>
    <w:rsid w:val="00952E87"/>
    <w:rsid w:val="00953F02"/>
    <w:rsid w:val="00953F7A"/>
    <w:rsid w:val="0095403F"/>
    <w:rsid w:val="00954C64"/>
    <w:rsid w:val="00955206"/>
    <w:rsid w:val="00955424"/>
    <w:rsid w:val="009555AC"/>
    <w:rsid w:val="009557CB"/>
    <w:rsid w:val="00956188"/>
    <w:rsid w:val="009563E2"/>
    <w:rsid w:val="00956D99"/>
    <w:rsid w:val="0096057F"/>
    <w:rsid w:val="009607B8"/>
    <w:rsid w:val="00960FB1"/>
    <w:rsid w:val="00961C4D"/>
    <w:rsid w:val="00961F45"/>
    <w:rsid w:val="0096203D"/>
    <w:rsid w:val="0096279D"/>
    <w:rsid w:val="00962BCE"/>
    <w:rsid w:val="00962F93"/>
    <w:rsid w:val="00963326"/>
    <w:rsid w:val="0096335F"/>
    <w:rsid w:val="00963480"/>
    <w:rsid w:val="00963795"/>
    <w:rsid w:val="00963EDC"/>
    <w:rsid w:val="0096432B"/>
    <w:rsid w:val="00964A4F"/>
    <w:rsid w:val="00964B82"/>
    <w:rsid w:val="009651AA"/>
    <w:rsid w:val="00965B4D"/>
    <w:rsid w:val="00965C34"/>
    <w:rsid w:val="00965FC7"/>
    <w:rsid w:val="0096656B"/>
    <w:rsid w:val="00966795"/>
    <w:rsid w:val="0096747F"/>
    <w:rsid w:val="00967C18"/>
    <w:rsid w:val="00967C93"/>
    <w:rsid w:val="0097091B"/>
    <w:rsid w:val="00970ECE"/>
    <w:rsid w:val="009710FE"/>
    <w:rsid w:val="00971325"/>
    <w:rsid w:val="00971508"/>
    <w:rsid w:val="00971A08"/>
    <w:rsid w:val="00971DD5"/>
    <w:rsid w:val="0097214B"/>
    <w:rsid w:val="00972AFE"/>
    <w:rsid w:val="00972FE5"/>
    <w:rsid w:val="00973F04"/>
    <w:rsid w:val="00974000"/>
    <w:rsid w:val="0097476C"/>
    <w:rsid w:val="009749D0"/>
    <w:rsid w:val="00976473"/>
    <w:rsid w:val="00976BA6"/>
    <w:rsid w:val="00976DFC"/>
    <w:rsid w:val="00976E5F"/>
    <w:rsid w:val="00977347"/>
    <w:rsid w:val="009775A9"/>
    <w:rsid w:val="00977A17"/>
    <w:rsid w:val="00977EE0"/>
    <w:rsid w:val="00981306"/>
    <w:rsid w:val="009816C6"/>
    <w:rsid w:val="0098199A"/>
    <w:rsid w:val="0098296E"/>
    <w:rsid w:val="00983107"/>
    <w:rsid w:val="00983852"/>
    <w:rsid w:val="009839C6"/>
    <w:rsid w:val="00984652"/>
    <w:rsid w:val="009849B4"/>
    <w:rsid w:val="00985727"/>
    <w:rsid w:val="0098696B"/>
    <w:rsid w:val="009906BF"/>
    <w:rsid w:val="00990831"/>
    <w:rsid w:val="00991341"/>
    <w:rsid w:val="00992C82"/>
    <w:rsid w:val="009930BE"/>
    <w:rsid w:val="00993182"/>
    <w:rsid w:val="00993CEB"/>
    <w:rsid w:val="00994357"/>
    <w:rsid w:val="00994412"/>
    <w:rsid w:val="00994A69"/>
    <w:rsid w:val="00995815"/>
    <w:rsid w:val="00995A81"/>
    <w:rsid w:val="0099619C"/>
    <w:rsid w:val="0099672E"/>
    <w:rsid w:val="00996AA5"/>
    <w:rsid w:val="00996E07"/>
    <w:rsid w:val="00997EA2"/>
    <w:rsid w:val="009A0DB7"/>
    <w:rsid w:val="009A1357"/>
    <w:rsid w:val="009A140B"/>
    <w:rsid w:val="009A1D04"/>
    <w:rsid w:val="009A39B0"/>
    <w:rsid w:val="009A40DC"/>
    <w:rsid w:val="009A5817"/>
    <w:rsid w:val="009A5A18"/>
    <w:rsid w:val="009A5A83"/>
    <w:rsid w:val="009A67F7"/>
    <w:rsid w:val="009A6AEF"/>
    <w:rsid w:val="009A70FA"/>
    <w:rsid w:val="009B054D"/>
    <w:rsid w:val="009B0BF0"/>
    <w:rsid w:val="009B19BC"/>
    <w:rsid w:val="009B22BE"/>
    <w:rsid w:val="009B24E2"/>
    <w:rsid w:val="009B303D"/>
    <w:rsid w:val="009B3C4F"/>
    <w:rsid w:val="009B3E7E"/>
    <w:rsid w:val="009B3FE3"/>
    <w:rsid w:val="009B4B73"/>
    <w:rsid w:val="009B56CB"/>
    <w:rsid w:val="009B58FB"/>
    <w:rsid w:val="009B5DFD"/>
    <w:rsid w:val="009B6BBB"/>
    <w:rsid w:val="009C1065"/>
    <w:rsid w:val="009C13CA"/>
    <w:rsid w:val="009C3696"/>
    <w:rsid w:val="009C3D6F"/>
    <w:rsid w:val="009C408B"/>
    <w:rsid w:val="009C5CF3"/>
    <w:rsid w:val="009C5DD6"/>
    <w:rsid w:val="009C6E7F"/>
    <w:rsid w:val="009C7BB0"/>
    <w:rsid w:val="009D0274"/>
    <w:rsid w:val="009D09BE"/>
    <w:rsid w:val="009D1395"/>
    <w:rsid w:val="009D183D"/>
    <w:rsid w:val="009D18A5"/>
    <w:rsid w:val="009D2908"/>
    <w:rsid w:val="009D37DF"/>
    <w:rsid w:val="009D389D"/>
    <w:rsid w:val="009D4621"/>
    <w:rsid w:val="009D4EE9"/>
    <w:rsid w:val="009D53C6"/>
    <w:rsid w:val="009D57A2"/>
    <w:rsid w:val="009D5C45"/>
    <w:rsid w:val="009D6BD3"/>
    <w:rsid w:val="009E03A2"/>
    <w:rsid w:val="009E0AF8"/>
    <w:rsid w:val="009E1253"/>
    <w:rsid w:val="009E13E9"/>
    <w:rsid w:val="009E4F63"/>
    <w:rsid w:val="009E5325"/>
    <w:rsid w:val="009E783B"/>
    <w:rsid w:val="009F0680"/>
    <w:rsid w:val="009F11B2"/>
    <w:rsid w:val="009F284C"/>
    <w:rsid w:val="009F2A15"/>
    <w:rsid w:val="009F2EDD"/>
    <w:rsid w:val="009F3737"/>
    <w:rsid w:val="009F3DAB"/>
    <w:rsid w:val="009F3FA7"/>
    <w:rsid w:val="009F4446"/>
    <w:rsid w:val="009F4801"/>
    <w:rsid w:val="009F4F43"/>
    <w:rsid w:val="009F504D"/>
    <w:rsid w:val="009F5E6D"/>
    <w:rsid w:val="009F6BA3"/>
    <w:rsid w:val="009F6C54"/>
    <w:rsid w:val="00A0020B"/>
    <w:rsid w:val="00A00972"/>
    <w:rsid w:val="00A00B93"/>
    <w:rsid w:val="00A00E11"/>
    <w:rsid w:val="00A01ACA"/>
    <w:rsid w:val="00A02A1A"/>
    <w:rsid w:val="00A02BC4"/>
    <w:rsid w:val="00A02D41"/>
    <w:rsid w:val="00A04443"/>
    <w:rsid w:val="00A04CAC"/>
    <w:rsid w:val="00A04E62"/>
    <w:rsid w:val="00A04EC9"/>
    <w:rsid w:val="00A05139"/>
    <w:rsid w:val="00A056B1"/>
    <w:rsid w:val="00A1191F"/>
    <w:rsid w:val="00A11B2C"/>
    <w:rsid w:val="00A1255E"/>
    <w:rsid w:val="00A12D80"/>
    <w:rsid w:val="00A13A5D"/>
    <w:rsid w:val="00A1425B"/>
    <w:rsid w:val="00A14A4B"/>
    <w:rsid w:val="00A14A62"/>
    <w:rsid w:val="00A14C60"/>
    <w:rsid w:val="00A15C0F"/>
    <w:rsid w:val="00A15DA6"/>
    <w:rsid w:val="00A15F7C"/>
    <w:rsid w:val="00A20838"/>
    <w:rsid w:val="00A20F6B"/>
    <w:rsid w:val="00A21890"/>
    <w:rsid w:val="00A21AC2"/>
    <w:rsid w:val="00A21B08"/>
    <w:rsid w:val="00A230FC"/>
    <w:rsid w:val="00A2356D"/>
    <w:rsid w:val="00A24A4A"/>
    <w:rsid w:val="00A24F5D"/>
    <w:rsid w:val="00A25ACA"/>
    <w:rsid w:val="00A25E09"/>
    <w:rsid w:val="00A25E3C"/>
    <w:rsid w:val="00A26149"/>
    <w:rsid w:val="00A263F1"/>
    <w:rsid w:val="00A26800"/>
    <w:rsid w:val="00A2710B"/>
    <w:rsid w:val="00A27E70"/>
    <w:rsid w:val="00A3053D"/>
    <w:rsid w:val="00A30578"/>
    <w:rsid w:val="00A30BE2"/>
    <w:rsid w:val="00A30E6C"/>
    <w:rsid w:val="00A3127E"/>
    <w:rsid w:val="00A318F3"/>
    <w:rsid w:val="00A32E83"/>
    <w:rsid w:val="00A337B9"/>
    <w:rsid w:val="00A34952"/>
    <w:rsid w:val="00A34C6F"/>
    <w:rsid w:val="00A34FE7"/>
    <w:rsid w:val="00A356C8"/>
    <w:rsid w:val="00A35A2A"/>
    <w:rsid w:val="00A3622D"/>
    <w:rsid w:val="00A36932"/>
    <w:rsid w:val="00A36D07"/>
    <w:rsid w:val="00A3770E"/>
    <w:rsid w:val="00A377C3"/>
    <w:rsid w:val="00A37C36"/>
    <w:rsid w:val="00A41056"/>
    <w:rsid w:val="00A42184"/>
    <w:rsid w:val="00A42D55"/>
    <w:rsid w:val="00A43DDD"/>
    <w:rsid w:val="00A44262"/>
    <w:rsid w:val="00A4446F"/>
    <w:rsid w:val="00A44BE0"/>
    <w:rsid w:val="00A45230"/>
    <w:rsid w:val="00A45F14"/>
    <w:rsid w:val="00A46609"/>
    <w:rsid w:val="00A46AB5"/>
    <w:rsid w:val="00A46C0C"/>
    <w:rsid w:val="00A46E30"/>
    <w:rsid w:val="00A479B7"/>
    <w:rsid w:val="00A5028C"/>
    <w:rsid w:val="00A51C0A"/>
    <w:rsid w:val="00A51FF8"/>
    <w:rsid w:val="00A5248D"/>
    <w:rsid w:val="00A527BA"/>
    <w:rsid w:val="00A52A21"/>
    <w:rsid w:val="00A531EA"/>
    <w:rsid w:val="00A53A6F"/>
    <w:rsid w:val="00A54062"/>
    <w:rsid w:val="00A54283"/>
    <w:rsid w:val="00A54BA1"/>
    <w:rsid w:val="00A5506E"/>
    <w:rsid w:val="00A56352"/>
    <w:rsid w:val="00A57356"/>
    <w:rsid w:val="00A57825"/>
    <w:rsid w:val="00A6000E"/>
    <w:rsid w:val="00A60190"/>
    <w:rsid w:val="00A6023B"/>
    <w:rsid w:val="00A60BD4"/>
    <w:rsid w:val="00A60E10"/>
    <w:rsid w:val="00A61422"/>
    <w:rsid w:val="00A61955"/>
    <w:rsid w:val="00A6231A"/>
    <w:rsid w:val="00A62E6B"/>
    <w:rsid w:val="00A63181"/>
    <w:rsid w:val="00A6323D"/>
    <w:rsid w:val="00A6362E"/>
    <w:rsid w:val="00A636B8"/>
    <w:rsid w:val="00A638E1"/>
    <w:rsid w:val="00A6429F"/>
    <w:rsid w:val="00A6458C"/>
    <w:rsid w:val="00A651C7"/>
    <w:rsid w:val="00A65842"/>
    <w:rsid w:val="00A664EB"/>
    <w:rsid w:val="00A67BC4"/>
    <w:rsid w:val="00A67C27"/>
    <w:rsid w:val="00A67DD3"/>
    <w:rsid w:val="00A67F0F"/>
    <w:rsid w:val="00A709CB"/>
    <w:rsid w:val="00A70F40"/>
    <w:rsid w:val="00A721D3"/>
    <w:rsid w:val="00A72921"/>
    <w:rsid w:val="00A72B39"/>
    <w:rsid w:val="00A72E15"/>
    <w:rsid w:val="00A7460A"/>
    <w:rsid w:val="00A752A5"/>
    <w:rsid w:val="00A753E9"/>
    <w:rsid w:val="00A755EE"/>
    <w:rsid w:val="00A75BE6"/>
    <w:rsid w:val="00A75E10"/>
    <w:rsid w:val="00A76C8A"/>
    <w:rsid w:val="00A77C5A"/>
    <w:rsid w:val="00A80F53"/>
    <w:rsid w:val="00A8143C"/>
    <w:rsid w:val="00A81632"/>
    <w:rsid w:val="00A816A6"/>
    <w:rsid w:val="00A8227D"/>
    <w:rsid w:val="00A82C8B"/>
    <w:rsid w:val="00A84349"/>
    <w:rsid w:val="00A8533E"/>
    <w:rsid w:val="00A855E9"/>
    <w:rsid w:val="00A857DC"/>
    <w:rsid w:val="00A85871"/>
    <w:rsid w:val="00A8604F"/>
    <w:rsid w:val="00A86210"/>
    <w:rsid w:val="00A864CB"/>
    <w:rsid w:val="00A86735"/>
    <w:rsid w:val="00A867B8"/>
    <w:rsid w:val="00A86F76"/>
    <w:rsid w:val="00A87079"/>
    <w:rsid w:val="00A87B29"/>
    <w:rsid w:val="00A901D1"/>
    <w:rsid w:val="00A90560"/>
    <w:rsid w:val="00A90C0C"/>
    <w:rsid w:val="00A911D1"/>
    <w:rsid w:val="00A91364"/>
    <w:rsid w:val="00A914D4"/>
    <w:rsid w:val="00A924C3"/>
    <w:rsid w:val="00A927BD"/>
    <w:rsid w:val="00A93FA3"/>
    <w:rsid w:val="00A944D2"/>
    <w:rsid w:val="00A94863"/>
    <w:rsid w:val="00A94A19"/>
    <w:rsid w:val="00A95517"/>
    <w:rsid w:val="00A9556E"/>
    <w:rsid w:val="00A95D65"/>
    <w:rsid w:val="00A963FF"/>
    <w:rsid w:val="00A9646C"/>
    <w:rsid w:val="00A965B9"/>
    <w:rsid w:val="00A96D96"/>
    <w:rsid w:val="00A97133"/>
    <w:rsid w:val="00A972F9"/>
    <w:rsid w:val="00A9766C"/>
    <w:rsid w:val="00A97672"/>
    <w:rsid w:val="00A9768C"/>
    <w:rsid w:val="00A9773B"/>
    <w:rsid w:val="00A97DBD"/>
    <w:rsid w:val="00AA0869"/>
    <w:rsid w:val="00AA0CA4"/>
    <w:rsid w:val="00AA1D8D"/>
    <w:rsid w:val="00AA202C"/>
    <w:rsid w:val="00AA22CF"/>
    <w:rsid w:val="00AA3423"/>
    <w:rsid w:val="00AA3996"/>
    <w:rsid w:val="00AA3CCC"/>
    <w:rsid w:val="00AA4873"/>
    <w:rsid w:val="00AA51DD"/>
    <w:rsid w:val="00AA63C6"/>
    <w:rsid w:val="00AB04F0"/>
    <w:rsid w:val="00AB0697"/>
    <w:rsid w:val="00AB0B0A"/>
    <w:rsid w:val="00AB129D"/>
    <w:rsid w:val="00AB13F5"/>
    <w:rsid w:val="00AB17D1"/>
    <w:rsid w:val="00AB1937"/>
    <w:rsid w:val="00AB1A59"/>
    <w:rsid w:val="00AB203A"/>
    <w:rsid w:val="00AB218F"/>
    <w:rsid w:val="00AB2B42"/>
    <w:rsid w:val="00AB3242"/>
    <w:rsid w:val="00AB3E8A"/>
    <w:rsid w:val="00AB42CD"/>
    <w:rsid w:val="00AB458B"/>
    <w:rsid w:val="00AB4F6D"/>
    <w:rsid w:val="00AB697D"/>
    <w:rsid w:val="00AB6FC2"/>
    <w:rsid w:val="00AB796E"/>
    <w:rsid w:val="00AC0422"/>
    <w:rsid w:val="00AC123E"/>
    <w:rsid w:val="00AC190A"/>
    <w:rsid w:val="00AC1A2F"/>
    <w:rsid w:val="00AC214E"/>
    <w:rsid w:val="00AC2760"/>
    <w:rsid w:val="00AC3032"/>
    <w:rsid w:val="00AC3994"/>
    <w:rsid w:val="00AC39B4"/>
    <w:rsid w:val="00AC40DF"/>
    <w:rsid w:val="00AC4468"/>
    <w:rsid w:val="00AC4543"/>
    <w:rsid w:val="00AC4DBF"/>
    <w:rsid w:val="00AC5ADD"/>
    <w:rsid w:val="00AC5C9B"/>
    <w:rsid w:val="00AC62C8"/>
    <w:rsid w:val="00AC632C"/>
    <w:rsid w:val="00AC6393"/>
    <w:rsid w:val="00AC7021"/>
    <w:rsid w:val="00AC7327"/>
    <w:rsid w:val="00AC7999"/>
    <w:rsid w:val="00AC7A81"/>
    <w:rsid w:val="00AC7FD8"/>
    <w:rsid w:val="00AD0296"/>
    <w:rsid w:val="00AD0F61"/>
    <w:rsid w:val="00AD0FCA"/>
    <w:rsid w:val="00AD1582"/>
    <w:rsid w:val="00AD23B6"/>
    <w:rsid w:val="00AD2BFA"/>
    <w:rsid w:val="00AD33C1"/>
    <w:rsid w:val="00AD3C71"/>
    <w:rsid w:val="00AD4D08"/>
    <w:rsid w:val="00AD509A"/>
    <w:rsid w:val="00AD59E6"/>
    <w:rsid w:val="00AD5BA0"/>
    <w:rsid w:val="00AD5BF6"/>
    <w:rsid w:val="00AD663A"/>
    <w:rsid w:val="00AD739D"/>
    <w:rsid w:val="00AD7C97"/>
    <w:rsid w:val="00AD7D71"/>
    <w:rsid w:val="00AE0790"/>
    <w:rsid w:val="00AE13EA"/>
    <w:rsid w:val="00AE223D"/>
    <w:rsid w:val="00AE24AC"/>
    <w:rsid w:val="00AE2A81"/>
    <w:rsid w:val="00AE2A94"/>
    <w:rsid w:val="00AE2DA5"/>
    <w:rsid w:val="00AE2E1A"/>
    <w:rsid w:val="00AE3BFB"/>
    <w:rsid w:val="00AE3D92"/>
    <w:rsid w:val="00AE46FD"/>
    <w:rsid w:val="00AE48E1"/>
    <w:rsid w:val="00AE4BCD"/>
    <w:rsid w:val="00AE5398"/>
    <w:rsid w:val="00AE581C"/>
    <w:rsid w:val="00AE6CAA"/>
    <w:rsid w:val="00AE7017"/>
    <w:rsid w:val="00AE71A5"/>
    <w:rsid w:val="00AE73B4"/>
    <w:rsid w:val="00AE7DB3"/>
    <w:rsid w:val="00AF1827"/>
    <w:rsid w:val="00AF1BF7"/>
    <w:rsid w:val="00AF1C68"/>
    <w:rsid w:val="00AF260B"/>
    <w:rsid w:val="00AF2796"/>
    <w:rsid w:val="00AF36A1"/>
    <w:rsid w:val="00AF3EAC"/>
    <w:rsid w:val="00AF3F54"/>
    <w:rsid w:val="00AF4188"/>
    <w:rsid w:val="00AF63FB"/>
    <w:rsid w:val="00AF6679"/>
    <w:rsid w:val="00B0021E"/>
    <w:rsid w:val="00B00699"/>
    <w:rsid w:val="00B00741"/>
    <w:rsid w:val="00B00C71"/>
    <w:rsid w:val="00B01259"/>
    <w:rsid w:val="00B02508"/>
    <w:rsid w:val="00B02CEB"/>
    <w:rsid w:val="00B02FA2"/>
    <w:rsid w:val="00B0303E"/>
    <w:rsid w:val="00B03195"/>
    <w:rsid w:val="00B031BC"/>
    <w:rsid w:val="00B03993"/>
    <w:rsid w:val="00B04318"/>
    <w:rsid w:val="00B04BFB"/>
    <w:rsid w:val="00B04FFA"/>
    <w:rsid w:val="00B05030"/>
    <w:rsid w:val="00B0525E"/>
    <w:rsid w:val="00B054CC"/>
    <w:rsid w:val="00B05786"/>
    <w:rsid w:val="00B05ABC"/>
    <w:rsid w:val="00B05F8D"/>
    <w:rsid w:val="00B060A3"/>
    <w:rsid w:val="00B0643A"/>
    <w:rsid w:val="00B10168"/>
    <w:rsid w:val="00B10406"/>
    <w:rsid w:val="00B10E6B"/>
    <w:rsid w:val="00B11951"/>
    <w:rsid w:val="00B128BE"/>
    <w:rsid w:val="00B12ACB"/>
    <w:rsid w:val="00B14234"/>
    <w:rsid w:val="00B14EB5"/>
    <w:rsid w:val="00B15A59"/>
    <w:rsid w:val="00B15CE0"/>
    <w:rsid w:val="00B165E8"/>
    <w:rsid w:val="00B16A0D"/>
    <w:rsid w:val="00B16C04"/>
    <w:rsid w:val="00B17FD6"/>
    <w:rsid w:val="00B2090A"/>
    <w:rsid w:val="00B211F6"/>
    <w:rsid w:val="00B212D2"/>
    <w:rsid w:val="00B21373"/>
    <w:rsid w:val="00B22E95"/>
    <w:rsid w:val="00B23221"/>
    <w:rsid w:val="00B240C0"/>
    <w:rsid w:val="00B25591"/>
    <w:rsid w:val="00B25DCB"/>
    <w:rsid w:val="00B25DE7"/>
    <w:rsid w:val="00B26734"/>
    <w:rsid w:val="00B27354"/>
    <w:rsid w:val="00B301F1"/>
    <w:rsid w:val="00B31642"/>
    <w:rsid w:val="00B31DC9"/>
    <w:rsid w:val="00B31FD9"/>
    <w:rsid w:val="00B321D8"/>
    <w:rsid w:val="00B32758"/>
    <w:rsid w:val="00B3296D"/>
    <w:rsid w:val="00B32D8D"/>
    <w:rsid w:val="00B32E2C"/>
    <w:rsid w:val="00B3309D"/>
    <w:rsid w:val="00B331DC"/>
    <w:rsid w:val="00B33807"/>
    <w:rsid w:val="00B33BE7"/>
    <w:rsid w:val="00B3433E"/>
    <w:rsid w:val="00B34A15"/>
    <w:rsid w:val="00B35713"/>
    <w:rsid w:val="00B3613C"/>
    <w:rsid w:val="00B365A0"/>
    <w:rsid w:val="00B366C1"/>
    <w:rsid w:val="00B40080"/>
    <w:rsid w:val="00B40A6E"/>
    <w:rsid w:val="00B40B54"/>
    <w:rsid w:val="00B4200F"/>
    <w:rsid w:val="00B42974"/>
    <w:rsid w:val="00B42C34"/>
    <w:rsid w:val="00B42D3D"/>
    <w:rsid w:val="00B42F2B"/>
    <w:rsid w:val="00B42FDB"/>
    <w:rsid w:val="00B44083"/>
    <w:rsid w:val="00B44B7E"/>
    <w:rsid w:val="00B44CC4"/>
    <w:rsid w:val="00B453DF"/>
    <w:rsid w:val="00B4541E"/>
    <w:rsid w:val="00B457F0"/>
    <w:rsid w:val="00B46008"/>
    <w:rsid w:val="00B462AE"/>
    <w:rsid w:val="00B47744"/>
    <w:rsid w:val="00B47976"/>
    <w:rsid w:val="00B4798F"/>
    <w:rsid w:val="00B506B7"/>
    <w:rsid w:val="00B50869"/>
    <w:rsid w:val="00B508D7"/>
    <w:rsid w:val="00B51040"/>
    <w:rsid w:val="00B5110E"/>
    <w:rsid w:val="00B51975"/>
    <w:rsid w:val="00B5213A"/>
    <w:rsid w:val="00B52B20"/>
    <w:rsid w:val="00B53688"/>
    <w:rsid w:val="00B53D95"/>
    <w:rsid w:val="00B54ADC"/>
    <w:rsid w:val="00B54C66"/>
    <w:rsid w:val="00B5570F"/>
    <w:rsid w:val="00B55988"/>
    <w:rsid w:val="00B55FE1"/>
    <w:rsid w:val="00B56860"/>
    <w:rsid w:val="00B56B71"/>
    <w:rsid w:val="00B57586"/>
    <w:rsid w:val="00B57753"/>
    <w:rsid w:val="00B57A20"/>
    <w:rsid w:val="00B60589"/>
    <w:rsid w:val="00B60DE2"/>
    <w:rsid w:val="00B611F0"/>
    <w:rsid w:val="00B6121A"/>
    <w:rsid w:val="00B61528"/>
    <w:rsid w:val="00B61C37"/>
    <w:rsid w:val="00B62850"/>
    <w:rsid w:val="00B62853"/>
    <w:rsid w:val="00B628E7"/>
    <w:rsid w:val="00B62F88"/>
    <w:rsid w:val="00B6340D"/>
    <w:rsid w:val="00B646FF"/>
    <w:rsid w:val="00B647DC"/>
    <w:rsid w:val="00B64943"/>
    <w:rsid w:val="00B65035"/>
    <w:rsid w:val="00B6606A"/>
    <w:rsid w:val="00B67AB9"/>
    <w:rsid w:val="00B67CB1"/>
    <w:rsid w:val="00B715A6"/>
    <w:rsid w:val="00B71A51"/>
    <w:rsid w:val="00B7262D"/>
    <w:rsid w:val="00B7296E"/>
    <w:rsid w:val="00B729B4"/>
    <w:rsid w:val="00B7429A"/>
    <w:rsid w:val="00B74BF2"/>
    <w:rsid w:val="00B760B9"/>
    <w:rsid w:val="00B76DFB"/>
    <w:rsid w:val="00B772A7"/>
    <w:rsid w:val="00B80098"/>
    <w:rsid w:val="00B809CB"/>
    <w:rsid w:val="00B822FE"/>
    <w:rsid w:val="00B823AC"/>
    <w:rsid w:val="00B8262D"/>
    <w:rsid w:val="00B82860"/>
    <w:rsid w:val="00B84BBC"/>
    <w:rsid w:val="00B85538"/>
    <w:rsid w:val="00B86355"/>
    <w:rsid w:val="00B86840"/>
    <w:rsid w:val="00B8695C"/>
    <w:rsid w:val="00B87004"/>
    <w:rsid w:val="00B87925"/>
    <w:rsid w:val="00B87C74"/>
    <w:rsid w:val="00B90294"/>
    <w:rsid w:val="00B904A1"/>
    <w:rsid w:val="00B90C39"/>
    <w:rsid w:val="00B90CD7"/>
    <w:rsid w:val="00B920F0"/>
    <w:rsid w:val="00B92895"/>
    <w:rsid w:val="00B92AD1"/>
    <w:rsid w:val="00B92F46"/>
    <w:rsid w:val="00B933A4"/>
    <w:rsid w:val="00B933B3"/>
    <w:rsid w:val="00B93CA8"/>
    <w:rsid w:val="00B93CD8"/>
    <w:rsid w:val="00B944F1"/>
    <w:rsid w:val="00B947F9"/>
    <w:rsid w:val="00B94EA6"/>
    <w:rsid w:val="00B95EE4"/>
    <w:rsid w:val="00B9688D"/>
    <w:rsid w:val="00B96986"/>
    <w:rsid w:val="00BA051A"/>
    <w:rsid w:val="00BA1700"/>
    <w:rsid w:val="00BA1F2B"/>
    <w:rsid w:val="00BA241F"/>
    <w:rsid w:val="00BA24E1"/>
    <w:rsid w:val="00BA2EEE"/>
    <w:rsid w:val="00BA38A9"/>
    <w:rsid w:val="00BA4030"/>
    <w:rsid w:val="00BA4102"/>
    <w:rsid w:val="00BA491C"/>
    <w:rsid w:val="00BA50EA"/>
    <w:rsid w:val="00BA64E7"/>
    <w:rsid w:val="00BA67A0"/>
    <w:rsid w:val="00BA67BF"/>
    <w:rsid w:val="00BA6B22"/>
    <w:rsid w:val="00BA71C7"/>
    <w:rsid w:val="00BA79CD"/>
    <w:rsid w:val="00BB071B"/>
    <w:rsid w:val="00BB0A56"/>
    <w:rsid w:val="00BB1220"/>
    <w:rsid w:val="00BB12A7"/>
    <w:rsid w:val="00BB1BDF"/>
    <w:rsid w:val="00BB1EEB"/>
    <w:rsid w:val="00BB204F"/>
    <w:rsid w:val="00BB2579"/>
    <w:rsid w:val="00BB2995"/>
    <w:rsid w:val="00BB3067"/>
    <w:rsid w:val="00BB3299"/>
    <w:rsid w:val="00BB39CB"/>
    <w:rsid w:val="00BB3A61"/>
    <w:rsid w:val="00BB3C34"/>
    <w:rsid w:val="00BB5294"/>
    <w:rsid w:val="00BB566E"/>
    <w:rsid w:val="00BB6A48"/>
    <w:rsid w:val="00BB7252"/>
    <w:rsid w:val="00BB7B06"/>
    <w:rsid w:val="00BC05E8"/>
    <w:rsid w:val="00BC10D2"/>
    <w:rsid w:val="00BC163A"/>
    <w:rsid w:val="00BC16FD"/>
    <w:rsid w:val="00BC1991"/>
    <w:rsid w:val="00BC19CF"/>
    <w:rsid w:val="00BC2320"/>
    <w:rsid w:val="00BC2487"/>
    <w:rsid w:val="00BC2C10"/>
    <w:rsid w:val="00BC33CE"/>
    <w:rsid w:val="00BC359C"/>
    <w:rsid w:val="00BC3D6B"/>
    <w:rsid w:val="00BC3DEF"/>
    <w:rsid w:val="00BC5336"/>
    <w:rsid w:val="00BC58C9"/>
    <w:rsid w:val="00BC5EAD"/>
    <w:rsid w:val="00BC66C5"/>
    <w:rsid w:val="00BC75A5"/>
    <w:rsid w:val="00BD0204"/>
    <w:rsid w:val="00BD0461"/>
    <w:rsid w:val="00BD13DA"/>
    <w:rsid w:val="00BD167C"/>
    <w:rsid w:val="00BD1CA3"/>
    <w:rsid w:val="00BD1EE0"/>
    <w:rsid w:val="00BD1F9B"/>
    <w:rsid w:val="00BD203B"/>
    <w:rsid w:val="00BD2A6B"/>
    <w:rsid w:val="00BD3759"/>
    <w:rsid w:val="00BD387F"/>
    <w:rsid w:val="00BD3BE6"/>
    <w:rsid w:val="00BD3E31"/>
    <w:rsid w:val="00BD4009"/>
    <w:rsid w:val="00BD4E26"/>
    <w:rsid w:val="00BD4EF3"/>
    <w:rsid w:val="00BD4F1D"/>
    <w:rsid w:val="00BD5234"/>
    <w:rsid w:val="00BD5530"/>
    <w:rsid w:val="00BD5715"/>
    <w:rsid w:val="00BD581D"/>
    <w:rsid w:val="00BD591C"/>
    <w:rsid w:val="00BD5985"/>
    <w:rsid w:val="00BD5BB2"/>
    <w:rsid w:val="00BD692E"/>
    <w:rsid w:val="00BE11ED"/>
    <w:rsid w:val="00BE24BC"/>
    <w:rsid w:val="00BE3CEF"/>
    <w:rsid w:val="00BE41C7"/>
    <w:rsid w:val="00BE4D52"/>
    <w:rsid w:val="00BE4D9C"/>
    <w:rsid w:val="00BE541D"/>
    <w:rsid w:val="00BE5D3D"/>
    <w:rsid w:val="00BE61DD"/>
    <w:rsid w:val="00BE705A"/>
    <w:rsid w:val="00BE7557"/>
    <w:rsid w:val="00BF07BB"/>
    <w:rsid w:val="00BF0F10"/>
    <w:rsid w:val="00BF1016"/>
    <w:rsid w:val="00BF11C4"/>
    <w:rsid w:val="00BF21E9"/>
    <w:rsid w:val="00BF26FC"/>
    <w:rsid w:val="00BF2AFF"/>
    <w:rsid w:val="00BF2CC1"/>
    <w:rsid w:val="00BF371E"/>
    <w:rsid w:val="00BF3F7F"/>
    <w:rsid w:val="00BF413F"/>
    <w:rsid w:val="00BF45D0"/>
    <w:rsid w:val="00BF45FE"/>
    <w:rsid w:val="00BF4C0F"/>
    <w:rsid w:val="00BF4F23"/>
    <w:rsid w:val="00BF5945"/>
    <w:rsid w:val="00BF61B2"/>
    <w:rsid w:val="00BF773C"/>
    <w:rsid w:val="00C01940"/>
    <w:rsid w:val="00C01C9E"/>
    <w:rsid w:val="00C025FF"/>
    <w:rsid w:val="00C02972"/>
    <w:rsid w:val="00C02C35"/>
    <w:rsid w:val="00C03D9C"/>
    <w:rsid w:val="00C04E56"/>
    <w:rsid w:val="00C05222"/>
    <w:rsid w:val="00C052FE"/>
    <w:rsid w:val="00C06734"/>
    <w:rsid w:val="00C069E8"/>
    <w:rsid w:val="00C07271"/>
    <w:rsid w:val="00C076E2"/>
    <w:rsid w:val="00C07F11"/>
    <w:rsid w:val="00C1071F"/>
    <w:rsid w:val="00C109EC"/>
    <w:rsid w:val="00C10DAF"/>
    <w:rsid w:val="00C1102B"/>
    <w:rsid w:val="00C117DA"/>
    <w:rsid w:val="00C11C07"/>
    <w:rsid w:val="00C11FF1"/>
    <w:rsid w:val="00C13302"/>
    <w:rsid w:val="00C158C2"/>
    <w:rsid w:val="00C16113"/>
    <w:rsid w:val="00C16C56"/>
    <w:rsid w:val="00C17ABE"/>
    <w:rsid w:val="00C202F2"/>
    <w:rsid w:val="00C20D7B"/>
    <w:rsid w:val="00C21072"/>
    <w:rsid w:val="00C2128A"/>
    <w:rsid w:val="00C21A99"/>
    <w:rsid w:val="00C21B58"/>
    <w:rsid w:val="00C221E4"/>
    <w:rsid w:val="00C2302F"/>
    <w:rsid w:val="00C23034"/>
    <w:rsid w:val="00C23466"/>
    <w:rsid w:val="00C24117"/>
    <w:rsid w:val="00C246DC"/>
    <w:rsid w:val="00C24EC9"/>
    <w:rsid w:val="00C25056"/>
    <w:rsid w:val="00C25527"/>
    <w:rsid w:val="00C263A7"/>
    <w:rsid w:val="00C2643E"/>
    <w:rsid w:val="00C267A9"/>
    <w:rsid w:val="00C26C7A"/>
    <w:rsid w:val="00C26DD6"/>
    <w:rsid w:val="00C26F2A"/>
    <w:rsid w:val="00C26F8D"/>
    <w:rsid w:val="00C272ED"/>
    <w:rsid w:val="00C27BA5"/>
    <w:rsid w:val="00C27EC1"/>
    <w:rsid w:val="00C3039E"/>
    <w:rsid w:val="00C305A1"/>
    <w:rsid w:val="00C30872"/>
    <w:rsid w:val="00C30D15"/>
    <w:rsid w:val="00C30FE8"/>
    <w:rsid w:val="00C32065"/>
    <w:rsid w:val="00C32D99"/>
    <w:rsid w:val="00C33957"/>
    <w:rsid w:val="00C33A35"/>
    <w:rsid w:val="00C3460B"/>
    <w:rsid w:val="00C35C12"/>
    <w:rsid w:val="00C362A8"/>
    <w:rsid w:val="00C362B4"/>
    <w:rsid w:val="00C36C2A"/>
    <w:rsid w:val="00C37EB9"/>
    <w:rsid w:val="00C40230"/>
    <w:rsid w:val="00C40E6B"/>
    <w:rsid w:val="00C42DC6"/>
    <w:rsid w:val="00C43405"/>
    <w:rsid w:val="00C43ADC"/>
    <w:rsid w:val="00C43F4F"/>
    <w:rsid w:val="00C43F61"/>
    <w:rsid w:val="00C44021"/>
    <w:rsid w:val="00C446C1"/>
    <w:rsid w:val="00C446E2"/>
    <w:rsid w:val="00C446F0"/>
    <w:rsid w:val="00C459D0"/>
    <w:rsid w:val="00C45FE7"/>
    <w:rsid w:val="00C468E7"/>
    <w:rsid w:val="00C46ECE"/>
    <w:rsid w:val="00C46FC0"/>
    <w:rsid w:val="00C47402"/>
    <w:rsid w:val="00C47F6A"/>
    <w:rsid w:val="00C50520"/>
    <w:rsid w:val="00C50F40"/>
    <w:rsid w:val="00C522EE"/>
    <w:rsid w:val="00C52856"/>
    <w:rsid w:val="00C52AC5"/>
    <w:rsid w:val="00C5313F"/>
    <w:rsid w:val="00C53BE3"/>
    <w:rsid w:val="00C53E82"/>
    <w:rsid w:val="00C5429B"/>
    <w:rsid w:val="00C54CBD"/>
    <w:rsid w:val="00C54EF6"/>
    <w:rsid w:val="00C554E6"/>
    <w:rsid w:val="00C55690"/>
    <w:rsid w:val="00C56815"/>
    <w:rsid w:val="00C5699D"/>
    <w:rsid w:val="00C56A22"/>
    <w:rsid w:val="00C57669"/>
    <w:rsid w:val="00C623C4"/>
    <w:rsid w:val="00C62437"/>
    <w:rsid w:val="00C62C7E"/>
    <w:rsid w:val="00C62DAE"/>
    <w:rsid w:val="00C62EFF"/>
    <w:rsid w:val="00C6305F"/>
    <w:rsid w:val="00C6365D"/>
    <w:rsid w:val="00C6381A"/>
    <w:rsid w:val="00C63939"/>
    <w:rsid w:val="00C63A41"/>
    <w:rsid w:val="00C63B09"/>
    <w:rsid w:val="00C63DC0"/>
    <w:rsid w:val="00C64772"/>
    <w:rsid w:val="00C64CEF"/>
    <w:rsid w:val="00C64E46"/>
    <w:rsid w:val="00C66373"/>
    <w:rsid w:val="00C66C64"/>
    <w:rsid w:val="00C67985"/>
    <w:rsid w:val="00C67ACB"/>
    <w:rsid w:val="00C67E46"/>
    <w:rsid w:val="00C702F1"/>
    <w:rsid w:val="00C70EA6"/>
    <w:rsid w:val="00C7189D"/>
    <w:rsid w:val="00C71AF8"/>
    <w:rsid w:val="00C7237E"/>
    <w:rsid w:val="00C729FE"/>
    <w:rsid w:val="00C72B5B"/>
    <w:rsid w:val="00C72B62"/>
    <w:rsid w:val="00C72D29"/>
    <w:rsid w:val="00C731BD"/>
    <w:rsid w:val="00C73494"/>
    <w:rsid w:val="00C736F0"/>
    <w:rsid w:val="00C73A8E"/>
    <w:rsid w:val="00C745A1"/>
    <w:rsid w:val="00C74906"/>
    <w:rsid w:val="00C749BC"/>
    <w:rsid w:val="00C764D7"/>
    <w:rsid w:val="00C76AAD"/>
    <w:rsid w:val="00C77D54"/>
    <w:rsid w:val="00C80430"/>
    <w:rsid w:val="00C80A7D"/>
    <w:rsid w:val="00C821C7"/>
    <w:rsid w:val="00C82CED"/>
    <w:rsid w:val="00C834BD"/>
    <w:rsid w:val="00C84296"/>
    <w:rsid w:val="00C85567"/>
    <w:rsid w:val="00C8625A"/>
    <w:rsid w:val="00C864F0"/>
    <w:rsid w:val="00C8652E"/>
    <w:rsid w:val="00C8668F"/>
    <w:rsid w:val="00C866B1"/>
    <w:rsid w:val="00C86854"/>
    <w:rsid w:val="00C86BDE"/>
    <w:rsid w:val="00C8723B"/>
    <w:rsid w:val="00C87441"/>
    <w:rsid w:val="00C87580"/>
    <w:rsid w:val="00C87794"/>
    <w:rsid w:val="00C87A03"/>
    <w:rsid w:val="00C87A73"/>
    <w:rsid w:val="00C9273F"/>
    <w:rsid w:val="00C93D90"/>
    <w:rsid w:val="00C94D31"/>
    <w:rsid w:val="00C94E6E"/>
    <w:rsid w:val="00C94EBD"/>
    <w:rsid w:val="00C951B9"/>
    <w:rsid w:val="00C953BE"/>
    <w:rsid w:val="00C95CCA"/>
    <w:rsid w:val="00C9670B"/>
    <w:rsid w:val="00C96896"/>
    <w:rsid w:val="00C96920"/>
    <w:rsid w:val="00C97192"/>
    <w:rsid w:val="00C97908"/>
    <w:rsid w:val="00CA103A"/>
    <w:rsid w:val="00CA1271"/>
    <w:rsid w:val="00CA16DC"/>
    <w:rsid w:val="00CA1C6B"/>
    <w:rsid w:val="00CA2A75"/>
    <w:rsid w:val="00CA337E"/>
    <w:rsid w:val="00CA3FA8"/>
    <w:rsid w:val="00CA4041"/>
    <w:rsid w:val="00CA4B07"/>
    <w:rsid w:val="00CA4B9D"/>
    <w:rsid w:val="00CA4E88"/>
    <w:rsid w:val="00CA54EA"/>
    <w:rsid w:val="00CA575F"/>
    <w:rsid w:val="00CA5839"/>
    <w:rsid w:val="00CA6345"/>
    <w:rsid w:val="00CA76FE"/>
    <w:rsid w:val="00CA77BE"/>
    <w:rsid w:val="00CB0022"/>
    <w:rsid w:val="00CB20C7"/>
    <w:rsid w:val="00CB23E9"/>
    <w:rsid w:val="00CB29FF"/>
    <w:rsid w:val="00CB3C48"/>
    <w:rsid w:val="00CB4CF2"/>
    <w:rsid w:val="00CB5201"/>
    <w:rsid w:val="00CB55B5"/>
    <w:rsid w:val="00CB5C9B"/>
    <w:rsid w:val="00CB60C5"/>
    <w:rsid w:val="00CB6279"/>
    <w:rsid w:val="00CB64B5"/>
    <w:rsid w:val="00CB67A4"/>
    <w:rsid w:val="00CB6895"/>
    <w:rsid w:val="00CB6AED"/>
    <w:rsid w:val="00CB70FE"/>
    <w:rsid w:val="00CB7370"/>
    <w:rsid w:val="00CB7405"/>
    <w:rsid w:val="00CB78FC"/>
    <w:rsid w:val="00CB7ED9"/>
    <w:rsid w:val="00CC0327"/>
    <w:rsid w:val="00CC202F"/>
    <w:rsid w:val="00CC2065"/>
    <w:rsid w:val="00CC2588"/>
    <w:rsid w:val="00CC2BB6"/>
    <w:rsid w:val="00CC3896"/>
    <w:rsid w:val="00CC3A03"/>
    <w:rsid w:val="00CC3A4F"/>
    <w:rsid w:val="00CC3D2B"/>
    <w:rsid w:val="00CC42DC"/>
    <w:rsid w:val="00CC505A"/>
    <w:rsid w:val="00CC5322"/>
    <w:rsid w:val="00CC54F8"/>
    <w:rsid w:val="00CC556D"/>
    <w:rsid w:val="00CC5748"/>
    <w:rsid w:val="00CC5BB2"/>
    <w:rsid w:val="00CC6D17"/>
    <w:rsid w:val="00CC6DD2"/>
    <w:rsid w:val="00CC7CC1"/>
    <w:rsid w:val="00CD0934"/>
    <w:rsid w:val="00CD198C"/>
    <w:rsid w:val="00CD2026"/>
    <w:rsid w:val="00CD23C1"/>
    <w:rsid w:val="00CD329C"/>
    <w:rsid w:val="00CD357E"/>
    <w:rsid w:val="00CD4024"/>
    <w:rsid w:val="00CD443D"/>
    <w:rsid w:val="00CD4D5F"/>
    <w:rsid w:val="00CD4E2A"/>
    <w:rsid w:val="00CD5729"/>
    <w:rsid w:val="00CD5EB2"/>
    <w:rsid w:val="00CD7247"/>
    <w:rsid w:val="00CD774A"/>
    <w:rsid w:val="00CD7824"/>
    <w:rsid w:val="00CD7D97"/>
    <w:rsid w:val="00CE0988"/>
    <w:rsid w:val="00CE0D87"/>
    <w:rsid w:val="00CE0F11"/>
    <w:rsid w:val="00CE11D8"/>
    <w:rsid w:val="00CE18CA"/>
    <w:rsid w:val="00CE1B59"/>
    <w:rsid w:val="00CE1CE0"/>
    <w:rsid w:val="00CE2201"/>
    <w:rsid w:val="00CE25C2"/>
    <w:rsid w:val="00CE2C0A"/>
    <w:rsid w:val="00CE350E"/>
    <w:rsid w:val="00CE36AF"/>
    <w:rsid w:val="00CE3CF7"/>
    <w:rsid w:val="00CE472F"/>
    <w:rsid w:val="00CE4754"/>
    <w:rsid w:val="00CE4D1C"/>
    <w:rsid w:val="00CE5364"/>
    <w:rsid w:val="00CE5C00"/>
    <w:rsid w:val="00CE6EDA"/>
    <w:rsid w:val="00CF11C2"/>
    <w:rsid w:val="00CF19C4"/>
    <w:rsid w:val="00CF3066"/>
    <w:rsid w:val="00CF373B"/>
    <w:rsid w:val="00CF37A3"/>
    <w:rsid w:val="00CF3D2A"/>
    <w:rsid w:val="00CF413B"/>
    <w:rsid w:val="00CF4426"/>
    <w:rsid w:val="00CF4FF8"/>
    <w:rsid w:val="00CF5B2B"/>
    <w:rsid w:val="00CF68B8"/>
    <w:rsid w:val="00CF796E"/>
    <w:rsid w:val="00CF7DE6"/>
    <w:rsid w:val="00CF7FCA"/>
    <w:rsid w:val="00D0030B"/>
    <w:rsid w:val="00D00586"/>
    <w:rsid w:val="00D0359E"/>
    <w:rsid w:val="00D035F7"/>
    <w:rsid w:val="00D03DCB"/>
    <w:rsid w:val="00D04116"/>
    <w:rsid w:val="00D041FF"/>
    <w:rsid w:val="00D04D1D"/>
    <w:rsid w:val="00D053B7"/>
    <w:rsid w:val="00D05FC9"/>
    <w:rsid w:val="00D066CC"/>
    <w:rsid w:val="00D06B92"/>
    <w:rsid w:val="00D06CF9"/>
    <w:rsid w:val="00D077F8"/>
    <w:rsid w:val="00D10313"/>
    <w:rsid w:val="00D11E6D"/>
    <w:rsid w:val="00D12128"/>
    <w:rsid w:val="00D13769"/>
    <w:rsid w:val="00D13954"/>
    <w:rsid w:val="00D13966"/>
    <w:rsid w:val="00D13BF6"/>
    <w:rsid w:val="00D1412C"/>
    <w:rsid w:val="00D14587"/>
    <w:rsid w:val="00D14812"/>
    <w:rsid w:val="00D14D3B"/>
    <w:rsid w:val="00D14F32"/>
    <w:rsid w:val="00D153EF"/>
    <w:rsid w:val="00D15418"/>
    <w:rsid w:val="00D1551C"/>
    <w:rsid w:val="00D1557D"/>
    <w:rsid w:val="00D15821"/>
    <w:rsid w:val="00D17643"/>
    <w:rsid w:val="00D20E9A"/>
    <w:rsid w:val="00D2190A"/>
    <w:rsid w:val="00D21AAE"/>
    <w:rsid w:val="00D21C57"/>
    <w:rsid w:val="00D22436"/>
    <w:rsid w:val="00D22DD4"/>
    <w:rsid w:val="00D23029"/>
    <w:rsid w:val="00D23383"/>
    <w:rsid w:val="00D234D2"/>
    <w:rsid w:val="00D236AB"/>
    <w:rsid w:val="00D23C94"/>
    <w:rsid w:val="00D24629"/>
    <w:rsid w:val="00D24B53"/>
    <w:rsid w:val="00D24D05"/>
    <w:rsid w:val="00D250DA"/>
    <w:rsid w:val="00D257E8"/>
    <w:rsid w:val="00D25930"/>
    <w:rsid w:val="00D259FF"/>
    <w:rsid w:val="00D26556"/>
    <w:rsid w:val="00D268E8"/>
    <w:rsid w:val="00D26C95"/>
    <w:rsid w:val="00D301D2"/>
    <w:rsid w:val="00D3141A"/>
    <w:rsid w:val="00D31562"/>
    <w:rsid w:val="00D31AF4"/>
    <w:rsid w:val="00D321A8"/>
    <w:rsid w:val="00D328C5"/>
    <w:rsid w:val="00D336B5"/>
    <w:rsid w:val="00D3407E"/>
    <w:rsid w:val="00D35F7B"/>
    <w:rsid w:val="00D36A91"/>
    <w:rsid w:val="00D3708C"/>
    <w:rsid w:val="00D40C5D"/>
    <w:rsid w:val="00D40E08"/>
    <w:rsid w:val="00D41BD3"/>
    <w:rsid w:val="00D41F46"/>
    <w:rsid w:val="00D42062"/>
    <w:rsid w:val="00D426DC"/>
    <w:rsid w:val="00D427B1"/>
    <w:rsid w:val="00D42A69"/>
    <w:rsid w:val="00D42D10"/>
    <w:rsid w:val="00D43116"/>
    <w:rsid w:val="00D450BD"/>
    <w:rsid w:val="00D453DD"/>
    <w:rsid w:val="00D45D13"/>
    <w:rsid w:val="00D462F9"/>
    <w:rsid w:val="00D46A11"/>
    <w:rsid w:val="00D46C1F"/>
    <w:rsid w:val="00D46D9B"/>
    <w:rsid w:val="00D47259"/>
    <w:rsid w:val="00D4792B"/>
    <w:rsid w:val="00D479FB"/>
    <w:rsid w:val="00D47ABF"/>
    <w:rsid w:val="00D47DF0"/>
    <w:rsid w:val="00D50BC0"/>
    <w:rsid w:val="00D50E76"/>
    <w:rsid w:val="00D51883"/>
    <w:rsid w:val="00D519E5"/>
    <w:rsid w:val="00D51ADD"/>
    <w:rsid w:val="00D5351C"/>
    <w:rsid w:val="00D53916"/>
    <w:rsid w:val="00D53ACF"/>
    <w:rsid w:val="00D5452F"/>
    <w:rsid w:val="00D547AC"/>
    <w:rsid w:val="00D548F3"/>
    <w:rsid w:val="00D54B5F"/>
    <w:rsid w:val="00D55B8F"/>
    <w:rsid w:val="00D56EB1"/>
    <w:rsid w:val="00D57100"/>
    <w:rsid w:val="00D60968"/>
    <w:rsid w:val="00D60A93"/>
    <w:rsid w:val="00D60BCE"/>
    <w:rsid w:val="00D60C51"/>
    <w:rsid w:val="00D617F5"/>
    <w:rsid w:val="00D6180C"/>
    <w:rsid w:val="00D62660"/>
    <w:rsid w:val="00D63FFB"/>
    <w:rsid w:val="00D64001"/>
    <w:rsid w:val="00D648E1"/>
    <w:rsid w:val="00D649AB"/>
    <w:rsid w:val="00D64F65"/>
    <w:rsid w:val="00D65A07"/>
    <w:rsid w:val="00D663E2"/>
    <w:rsid w:val="00D671A9"/>
    <w:rsid w:val="00D6742C"/>
    <w:rsid w:val="00D67A35"/>
    <w:rsid w:val="00D67FC1"/>
    <w:rsid w:val="00D70050"/>
    <w:rsid w:val="00D707CF"/>
    <w:rsid w:val="00D70910"/>
    <w:rsid w:val="00D70DA5"/>
    <w:rsid w:val="00D71DF7"/>
    <w:rsid w:val="00D72339"/>
    <w:rsid w:val="00D72799"/>
    <w:rsid w:val="00D72DA5"/>
    <w:rsid w:val="00D72E71"/>
    <w:rsid w:val="00D73741"/>
    <w:rsid w:val="00D73824"/>
    <w:rsid w:val="00D749DD"/>
    <w:rsid w:val="00D75206"/>
    <w:rsid w:val="00D75424"/>
    <w:rsid w:val="00D75C54"/>
    <w:rsid w:val="00D76A2B"/>
    <w:rsid w:val="00D77038"/>
    <w:rsid w:val="00D77900"/>
    <w:rsid w:val="00D77A27"/>
    <w:rsid w:val="00D77DCB"/>
    <w:rsid w:val="00D808EB"/>
    <w:rsid w:val="00D81A61"/>
    <w:rsid w:val="00D81E65"/>
    <w:rsid w:val="00D81F6C"/>
    <w:rsid w:val="00D82013"/>
    <w:rsid w:val="00D82253"/>
    <w:rsid w:val="00D822FA"/>
    <w:rsid w:val="00D824C1"/>
    <w:rsid w:val="00D825DF"/>
    <w:rsid w:val="00D82643"/>
    <w:rsid w:val="00D82E29"/>
    <w:rsid w:val="00D83DB5"/>
    <w:rsid w:val="00D83F63"/>
    <w:rsid w:val="00D854EC"/>
    <w:rsid w:val="00D857A3"/>
    <w:rsid w:val="00D85B6D"/>
    <w:rsid w:val="00D86034"/>
    <w:rsid w:val="00D86588"/>
    <w:rsid w:val="00D865AD"/>
    <w:rsid w:val="00D86790"/>
    <w:rsid w:val="00D86A20"/>
    <w:rsid w:val="00D877A0"/>
    <w:rsid w:val="00D87CD8"/>
    <w:rsid w:val="00D90376"/>
    <w:rsid w:val="00D9040C"/>
    <w:rsid w:val="00D90491"/>
    <w:rsid w:val="00D91C0B"/>
    <w:rsid w:val="00D92BF9"/>
    <w:rsid w:val="00D9358C"/>
    <w:rsid w:val="00D93C9B"/>
    <w:rsid w:val="00D9493F"/>
    <w:rsid w:val="00D94AA9"/>
    <w:rsid w:val="00D94C11"/>
    <w:rsid w:val="00D952E6"/>
    <w:rsid w:val="00D95815"/>
    <w:rsid w:val="00D95A0E"/>
    <w:rsid w:val="00D96251"/>
    <w:rsid w:val="00DA053A"/>
    <w:rsid w:val="00DA0DAE"/>
    <w:rsid w:val="00DA1664"/>
    <w:rsid w:val="00DA1700"/>
    <w:rsid w:val="00DA1A6E"/>
    <w:rsid w:val="00DA3215"/>
    <w:rsid w:val="00DA3EEA"/>
    <w:rsid w:val="00DA43AA"/>
    <w:rsid w:val="00DA43AE"/>
    <w:rsid w:val="00DA5360"/>
    <w:rsid w:val="00DA5ACB"/>
    <w:rsid w:val="00DA5E6E"/>
    <w:rsid w:val="00DA792C"/>
    <w:rsid w:val="00DA7977"/>
    <w:rsid w:val="00DB006C"/>
    <w:rsid w:val="00DB0097"/>
    <w:rsid w:val="00DB07B8"/>
    <w:rsid w:val="00DB084C"/>
    <w:rsid w:val="00DB0EB3"/>
    <w:rsid w:val="00DB0F6D"/>
    <w:rsid w:val="00DB127E"/>
    <w:rsid w:val="00DB1520"/>
    <w:rsid w:val="00DB177D"/>
    <w:rsid w:val="00DB2FB2"/>
    <w:rsid w:val="00DB314B"/>
    <w:rsid w:val="00DB3798"/>
    <w:rsid w:val="00DB48F4"/>
    <w:rsid w:val="00DB4C59"/>
    <w:rsid w:val="00DB4F2C"/>
    <w:rsid w:val="00DB5C02"/>
    <w:rsid w:val="00DB5D62"/>
    <w:rsid w:val="00DB5EF6"/>
    <w:rsid w:val="00DB6264"/>
    <w:rsid w:val="00DB6346"/>
    <w:rsid w:val="00DB66DC"/>
    <w:rsid w:val="00DB6AAF"/>
    <w:rsid w:val="00DB6E45"/>
    <w:rsid w:val="00DC020E"/>
    <w:rsid w:val="00DC0D00"/>
    <w:rsid w:val="00DC0F72"/>
    <w:rsid w:val="00DC169A"/>
    <w:rsid w:val="00DC1751"/>
    <w:rsid w:val="00DC3048"/>
    <w:rsid w:val="00DC38EB"/>
    <w:rsid w:val="00DC3FBA"/>
    <w:rsid w:val="00DC4D25"/>
    <w:rsid w:val="00DC5557"/>
    <w:rsid w:val="00DC5838"/>
    <w:rsid w:val="00DC5D49"/>
    <w:rsid w:val="00DC62AD"/>
    <w:rsid w:val="00DC74E4"/>
    <w:rsid w:val="00DD0731"/>
    <w:rsid w:val="00DD0ADF"/>
    <w:rsid w:val="00DD0B4B"/>
    <w:rsid w:val="00DD0F0B"/>
    <w:rsid w:val="00DD1BC4"/>
    <w:rsid w:val="00DD2942"/>
    <w:rsid w:val="00DD2A8E"/>
    <w:rsid w:val="00DD2AD9"/>
    <w:rsid w:val="00DD2BA4"/>
    <w:rsid w:val="00DD2D10"/>
    <w:rsid w:val="00DD32EB"/>
    <w:rsid w:val="00DD3578"/>
    <w:rsid w:val="00DD4E15"/>
    <w:rsid w:val="00DD4EE2"/>
    <w:rsid w:val="00DD51F0"/>
    <w:rsid w:val="00DD5CB5"/>
    <w:rsid w:val="00DD7B50"/>
    <w:rsid w:val="00DD7ED8"/>
    <w:rsid w:val="00DE0426"/>
    <w:rsid w:val="00DE0B4A"/>
    <w:rsid w:val="00DE18A2"/>
    <w:rsid w:val="00DE1D01"/>
    <w:rsid w:val="00DE1F5A"/>
    <w:rsid w:val="00DE2522"/>
    <w:rsid w:val="00DE25A1"/>
    <w:rsid w:val="00DE285B"/>
    <w:rsid w:val="00DE29B5"/>
    <w:rsid w:val="00DE3194"/>
    <w:rsid w:val="00DE3894"/>
    <w:rsid w:val="00DE3F63"/>
    <w:rsid w:val="00DE494A"/>
    <w:rsid w:val="00DE4CD1"/>
    <w:rsid w:val="00DE4DD8"/>
    <w:rsid w:val="00DE5645"/>
    <w:rsid w:val="00DE623D"/>
    <w:rsid w:val="00DE64C2"/>
    <w:rsid w:val="00DE6510"/>
    <w:rsid w:val="00DE6B92"/>
    <w:rsid w:val="00DE6F6F"/>
    <w:rsid w:val="00DE74DB"/>
    <w:rsid w:val="00DE7507"/>
    <w:rsid w:val="00DE7B74"/>
    <w:rsid w:val="00DE7EF5"/>
    <w:rsid w:val="00DF0A8B"/>
    <w:rsid w:val="00DF1944"/>
    <w:rsid w:val="00DF1B52"/>
    <w:rsid w:val="00DF2005"/>
    <w:rsid w:val="00DF24E9"/>
    <w:rsid w:val="00DF2529"/>
    <w:rsid w:val="00DF29EF"/>
    <w:rsid w:val="00DF34B6"/>
    <w:rsid w:val="00DF3AB7"/>
    <w:rsid w:val="00DF3B93"/>
    <w:rsid w:val="00DF4B9D"/>
    <w:rsid w:val="00DF4C84"/>
    <w:rsid w:val="00DF4ED4"/>
    <w:rsid w:val="00DF52CA"/>
    <w:rsid w:val="00DF5C5B"/>
    <w:rsid w:val="00DF6587"/>
    <w:rsid w:val="00DF6871"/>
    <w:rsid w:val="00DF6C81"/>
    <w:rsid w:val="00DF6D98"/>
    <w:rsid w:val="00E002BD"/>
    <w:rsid w:val="00E006E4"/>
    <w:rsid w:val="00E01996"/>
    <w:rsid w:val="00E01D66"/>
    <w:rsid w:val="00E01EEF"/>
    <w:rsid w:val="00E025F9"/>
    <w:rsid w:val="00E02AD3"/>
    <w:rsid w:val="00E02CFD"/>
    <w:rsid w:val="00E034AC"/>
    <w:rsid w:val="00E03E69"/>
    <w:rsid w:val="00E042A5"/>
    <w:rsid w:val="00E048C0"/>
    <w:rsid w:val="00E04945"/>
    <w:rsid w:val="00E04D41"/>
    <w:rsid w:val="00E0500C"/>
    <w:rsid w:val="00E051F8"/>
    <w:rsid w:val="00E0577D"/>
    <w:rsid w:val="00E078F2"/>
    <w:rsid w:val="00E07ED9"/>
    <w:rsid w:val="00E108C7"/>
    <w:rsid w:val="00E10FCC"/>
    <w:rsid w:val="00E119CF"/>
    <w:rsid w:val="00E11D4B"/>
    <w:rsid w:val="00E12709"/>
    <w:rsid w:val="00E12C19"/>
    <w:rsid w:val="00E12DD2"/>
    <w:rsid w:val="00E13CE6"/>
    <w:rsid w:val="00E14985"/>
    <w:rsid w:val="00E14C0F"/>
    <w:rsid w:val="00E1509D"/>
    <w:rsid w:val="00E15E0C"/>
    <w:rsid w:val="00E15EC5"/>
    <w:rsid w:val="00E16615"/>
    <w:rsid w:val="00E1670E"/>
    <w:rsid w:val="00E16AD7"/>
    <w:rsid w:val="00E1709D"/>
    <w:rsid w:val="00E17DF7"/>
    <w:rsid w:val="00E204F0"/>
    <w:rsid w:val="00E20ACD"/>
    <w:rsid w:val="00E21A60"/>
    <w:rsid w:val="00E22370"/>
    <w:rsid w:val="00E224AF"/>
    <w:rsid w:val="00E227A4"/>
    <w:rsid w:val="00E22CBC"/>
    <w:rsid w:val="00E23D6A"/>
    <w:rsid w:val="00E24052"/>
    <w:rsid w:val="00E246E8"/>
    <w:rsid w:val="00E25292"/>
    <w:rsid w:val="00E25621"/>
    <w:rsid w:val="00E2567A"/>
    <w:rsid w:val="00E25982"/>
    <w:rsid w:val="00E259FB"/>
    <w:rsid w:val="00E25CC1"/>
    <w:rsid w:val="00E26835"/>
    <w:rsid w:val="00E26F52"/>
    <w:rsid w:val="00E2731F"/>
    <w:rsid w:val="00E278F2"/>
    <w:rsid w:val="00E27DAF"/>
    <w:rsid w:val="00E300A3"/>
    <w:rsid w:val="00E301D3"/>
    <w:rsid w:val="00E32300"/>
    <w:rsid w:val="00E3272E"/>
    <w:rsid w:val="00E33906"/>
    <w:rsid w:val="00E33A8E"/>
    <w:rsid w:val="00E33FE7"/>
    <w:rsid w:val="00E365AE"/>
    <w:rsid w:val="00E36701"/>
    <w:rsid w:val="00E367F5"/>
    <w:rsid w:val="00E36AF2"/>
    <w:rsid w:val="00E36F1C"/>
    <w:rsid w:val="00E36FB9"/>
    <w:rsid w:val="00E37582"/>
    <w:rsid w:val="00E37645"/>
    <w:rsid w:val="00E37D5F"/>
    <w:rsid w:val="00E37FED"/>
    <w:rsid w:val="00E408C7"/>
    <w:rsid w:val="00E40948"/>
    <w:rsid w:val="00E4206A"/>
    <w:rsid w:val="00E43626"/>
    <w:rsid w:val="00E43733"/>
    <w:rsid w:val="00E43837"/>
    <w:rsid w:val="00E43CF9"/>
    <w:rsid w:val="00E43F3D"/>
    <w:rsid w:val="00E44BFA"/>
    <w:rsid w:val="00E45BBD"/>
    <w:rsid w:val="00E45DE3"/>
    <w:rsid w:val="00E46F98"/>
    <w:rsid w:val="00E479B5"/>
    <w:rsid w:val="00E47AAD"/>
    <w:rsid w:val="00E509D4"/>
    <w:rsid w:val="00E51083"/>
    <w:rsid w:val="00E51C42"/>
    <w:rsid w:val="00E51D9F"/>
    <w:rsid w:val="00E51EDD"/>
    <w:rsid w:val="00E51FA7"/>
    <w:rsid w:val="00E52697"/>
    <w:rsid w:val="00E52747"/>
    <w:rsid w:val="00E52752"/>
    <w:rsid w:val="00E52BE7"/>
    <w:rsid w:val="00E52E83"/>
    <w:rsid w:val="00E53A95"/>
    <w:rsid w:val="00E5401F"/>
    <w:rsid w:val="00E542B8"/>
    <w:rsid w:val="00E54514"/>
    <w:rsid w:val="00E546B7"/>
    <w:rsid w:val="00E54B80"/>
    <w:rsid w:val="00E55BC1"/>
    <w:rsid w:val="00E55E68"/>
    <w:rsid w:val="00E5640E"/>
    <w:rsid w:val="00E566ED"/>
    <w:rsid w:val="00E56ED1"/>
    <w:rsid w:val="00E6065F"/>
    <w:rsid w:val="00E609E4"/>
    <w:rsid w:val="00E60E95"/>
    <w:rsid w:val="00E61298"/>
    <w:rsid w:val="00E616B8"/>
    <w:rsid w:val="00E6177D"/>
    <w:rsid w:val="00E618AC"/>
    <w:rsid w:val="00E61C55"/>
    <w:rsid w:val="00E6330E"/>
    <w:rsid w:val="00E63D05"/>
    <w:rsid w:val="00E64D59"/>
    <w:rsid w:val="00E64D97"/>
    <w:rsid w:val="00E6521B"/>
    <w:rsid w:val="00E65CEF"/>
    <w:rsid w:val="00E65F5A"/>
    <w:rsid w:val="00E668D6"/>
    <w:rsid w:val="00E6697B"/>
    <w:rsid w:val="00E66BBD"/>
    <w:rsid w:val="00E672DE"/>
    <w:rsid w:val="00E674E5"/>
    <w:rsid w:val="00E70370"/>
    <w:rsid w:val="00E7145B"/>
    <w:rsid w:val="00E716F4"/>
    <w:rsid w:val="00E71A77"/>
    <w:rsid w:val="00E72A08"/>
    <w:rsid w:val="00E72B25"/>
    <w:rsid w:val="00E73FD8"/>
    <w:rsid w:val="00E747CB"/>
    <w:rsid w:val="00E75297"/>
    <w:rsid w:val="00E755AF"/>
    <w:rsid w:val="00E75646"/>
    <w:rsid w:val="00E763C7"/>
    <w:rsid w:val="00E769AF"/>
    <w:rsid w:val="00E77A01"/>
    <w:rsid w:val="00E8011D"/>
    <w:rsid w:val="00E80716"/>
    <w:rsid w:val="00E80F35"/>
    <w:rsid w:val="00E8172F"/>
    <w:rsid w:val="00E81BFA"/>
    <w:rsid w:val="00E81E8D"/>
    <w:rsid w:val="00E8229F"/>
    <w:rsid w:val="00E82F97"/>
    <w:rsid w:val="00E8324B"/>
    <w:rsid w:val="00E83ADC"/>
    <w:rsid w:val="00E83EDC"/>
    <w:rsid w:val="00E84027"/>
    <w:rsid w:val="00E842A4"/>
    <w:rsid w:val="00E84DFC"/>
    <w:rsid w:val="00E85A2A"/>
    <w:rsid w:val="00E85A95"/>
    <w:rsid w:val="00E85EB8"/>
    <w:rsid w:val="00E86070"/>
    <w:rsid w:val="00E86E1B"/>
    <w:rsid w:val="00E87248"/>
    <w:rsid w:val="00E875AD"/>
    <w:rsid w:val="00E877B4"/>
    <w:rsid w:val="00E877CC"/>
    <w:rsid w:val="00E90283"/>
    <w:rsid w:val="00E931CB"/>
    <w:rsid w:val="00E9401A"/>
    <w:rsid w:val="00E94496"/>
    <w:rsid w:val="00E946D3"/>
    <w:rsid w:val="00E947BA"/>
    <w:rsid w:val="00E94FDC"/>
    <w:rsid w:val="00E95233"/>
    <w:rsid w:val="00E97427"/>
    <w:rsid w:val="00E97818"/>
    <w:rsid w:val="00E97DD0"/>
    <w:rsid w:val="00EA0AEE"/>
    <w:rsid w:val="00EA1389"/>
    <w:rsid w:val="00EA22B3"/>
    <w:rsid w:val="00EA22E7"/>
    <w:rsid w:val="00EA2509"/>
    <w:rsid w:val="00EA2DC3"/>
    <w:rsid w:val="00EA33A8"/>
    <w:rsid w:val="00EA359C"/>
    <w:rsid w:val="00EA39E6"/>
    <w:rsid w:val="00EA3A80"/>
    <w:rsid w:val="00EA3CDE"/>
    <w:rsid w:val="00EA407B"/>
    <w:rsid w:val="00EA4129"/>
    <w:rsid w:val="00EA460E"/>
    <w:rsid w:val="00EA51B0"/>
    <w:rsid w:val="00EA52C7"/>
    <w:rsid w:val="00EA5638"/>
    <w:rsid w:val="00EA5E87"/>
    <w:rsid w:val="00EA5F15"/>
    <w:rsid w:val="00EA7086"/>
    <w:rsid w:val="00EA73C6"/>
    <w:rsid w:val="00EA7657"/>
    <w:rsid w:val="00EA7D2D"/>
    <w:rsid w:val="00EB0259"/>
    <w:rsid w:val="00EB0C3A"/>
    <w:rsid w:val="00EB1074"/>
    <w:rsid w:val="00EB2C0E"/>
    <w:rsid w:val="00EB2F35"/>
    <w:rsid w:val="00EB3F8C"/>
    <w:rsid w:val="00EB4037"/>
    <w:rsid w:val="00EB532A"/>
    <w:rsid w:val="00EB536C"/>
    <w:rsid w:val="00EB543C"/>
    <w:rsid w:val="00EB5B38"/>
    <w:rsid w:val="00EB6000"/>
    <w:rsid w:val="00EB7564"/>
    <w:rsid w:val="00EC01B1"/>
    <w:rsid w:val="00EC054E"/>
    <w:rsid w:val="00EC05AC"/>
    <w:rsid w:val="00EC07A2"/>
    <w:rsid w:val="00EC0A54"/>
    <w:rsid w:val="00EC136C"/>
    <w:rsid w:val="00EC1C10"/>
    <w:rsid w:val="00EC2ACB"/>
    <w:rsid w:val="00EC2E5C"/>
    <w:rsid w:val="00EC3808"/>
    <w:rsid w:val="00EC4173"/>
    <w:rsid w:val="00EC43BC"/>
    <w:rsid w:val="00EC4AD0"/>
    <w:rsid w:val="00EC4E8C"/>
    <w:rsid w:val="00EC51FD"/>
    <w:rsid w:val="00EC594C"/>
    <w:rsid w:val="00EC5CCB"/>
    <w:rsid w:val="00EC5EDA"/>
    <w:rsid w:val="00EC5EDF"/>
    <w:rsid w:val="00EC6181"/>
    <w:rsid w:val="00EC6218"/>
    <w:rsid w:val="00EC632C"/>
    <w:rsid w:val="00EC65DB"/>
    <w:rsid w:val="00EC67B3"/>
    <w:rsid w:val="00EC6EB8"/>
    <w:rsid w:val="00EC7E4B"/>
    <w:rsid w:val="00ED0E01"/>
    <w:rsid w:val="00ED0E2F"/>
    <w:rsid w:val="00ED1AA5"/>
    <w:rsid w:val="00ED1EF6"/>
    <w:rsid w:val="00ED25A4"/>
    <w:rsid w:val="00ED2A44"/>
    <w:rsid w:val="00ED3AFB"/>
    <w:rsid w:val="00ED3B64"/>
    <w:rsid w:val="00ED5001"/>
    <w:rsid w:val="00ED5E0B"/>
    <w:rsid w:val="00ED60EC"/>
    <w:rsid w:val="00ED6193"/>
    <w:rsid w:val="00ED6816"/>
    <w:rsid w:val="00ED72F8"/>
    <w:rsid w:val="00ED7FC0"/>
    <w:rsid w:val="00EE0AFB"/>
    <w:rsid w:val="00EE1146"/>
    <w:rsid w:val="00EE18A1"/>
    <w:rsid w:val="00EE210D"/>
    <w:rsid w:val="00EE33B9"/>
    <w:rsid w:val="00EE3E47"/>
    <w:rsid w:val="00EE3EC6"/>
    <w:rsid w:val="00EE4A7B"/>
    <w:rsid w:val="00EE5352"/>
    <w:rsid w:val="00EE545D"/>
    <w:rsid w:val="00EE593D"/>
    <w:rsid w:val="00EE6D5D"/>
    <w:rsid w:val="00EE75EF"/>
    <w:rsid w:val="00EE7C10"/>
    <w:rsid w:val="00EF08B4"/>
    <w:rsid w:val="00EF10E6"/>
    <w:rsid w:val="00EF115C"/>
    <w:rsid w:val="00EF22B3"/>
    <w:rsid w:val="00EF4A5B"/>
    <w:rsid w:val="00EF546B"/>
    <w:rsid w:val="00EF5F8C"/>
    <w:rsid w:val="00EF6397"/>
    <w:rsid w:val="00EF6506"/>
    <w:rsid w:val="00EF7F02"/>
    <w:rsid w:val="00F00085"/>
    <w:rsid w:val="00F00686"/>
    <w:rsid w:val="00F0073A"/>
    <w:rsid w:val="00F00939"/>
    <w:rsid w:val="00F00A1F"/>
    <w:rsid w:val="00F00CE3"/>
    <w:rsid w:val="00F01376"/>
    <w:rsid w:val="00F0183D"/>
    <w:rsid w:val="00F01A42"/>
    <w:rsid w:val="00F01D3E"/>
    <w:rsid w:val="00F02396"/>
    <w:rsid w:val="00F02411"/>
    <w:rsid w:val="00F02463"/>
    <w:rsid w:val="00F02EF8"/>
    <w:rsid w:val="00F02F79"/>
    <w:rsid w:val="00F02FF3"/>
    <w:rsid w:val="00F03594"/>
    <w:rsid w:val="00F03FD1"/>
    <w:rsid w:val="00F05B77"/>
    <w:rsid w:val="00F05CEA"/>
    <w:rsid w:val="00F062DD"/>
    <w:rsid w:val="00F0699A"/>
    <w:rsid w:val="00F06DCF"/>
    <w:rsid w:val="00F07093"/>
    <w:rsid w:val="00F10439"/>
    <w:rsid w:val="00F1084A"/>
    <w:rsid w:val="00F10C6D"/>
    <w:rsid w:val="00F114F4"/>
    <w:rsid w:val="00F117D2"/>
    <w:rsid w:val="00F11B22"/>
    <w:rsid w:val="00F12405"/>
    <w:rsid w:val="00F12406"/>
    <w:rsid w:val="00F13045"/>
    <w:rsid w:val="00F135B8"/>
    <w:rsid w:val="00F15D46"/>
    <w:rsid w:val="00F17373"/>
    <w:rsid w:val="00F176CD"/>
    <w:rsid w:val="00F178BE"/>
    <w:rsid w:val="00F179A8"/>
    <w:rsid w:val="00F206DF"/>
    <w:rsid w:val="00F21029"/>
    <w:rsid w:val="00F21A9E"/>
    <w:rsid w:val="00F23025"/>
    <w:rsid w:val="00F2313A"/>
    <w:rsid w:val="00F2326A"/>
    <w:rsid w:val="00F235E6"/>
    <w:rsid w:val="00F23BF0"/>
    <w:rsid w:val="00F24C52"/>
    <w:rsid w:val="00F24D69"/>
    <w:rsid w:val="00F26E38"/>
    <w:rsid w:val="00F27451"/>
    <w:rsid w:val="00F27491"/>
    <w:rsid w:val="00F30D64"/>
    <w:rsid w:val="00F31141"/>
    <w:rsid w:val="00F31D2F"/>
    <w:rsid w:val="00F3204E"/>
    <w:rsid w:val="00F32EED"/>
    <w:rsid w:val="00F331B0"/>
    <w:rsid w:val="00F33697"/>
    <w:rsid w:val="00F33A97"/>
    <w:rsid w:val="00F346DE"/>
    <w:rsid w:val="00F347AD"/>
    <w:rsid w:val="00F348E2"/>
    <w:rsid w:val="00F35EB0"/>
    <w:rsid w:val="00F36F3F"/>
    <w:rsid w:val="00F36FEF"/>
    <w:rsid w:val="00F40ABE"/>
    <w:rsid w:val="00F40F46"/>
    <w:rsid w:val="00F420D2"/>
    <w:rsid w:val="00F42F55"/>
    <w:rsid w:val="00F43003"/>
    <w:rsid w:val="00F43E50"/>
    <w:rsid w:val="00F43ED0"/>
    <w:rsid w:val="00F43F8D"/>
    <w:rsid w:val="00F44929"/>
    <w:rsid w:val="00F45705"/>
    <w:rsid w:val="00F46E98"/>
    <w:rsid w:val="00F46EC0"/>
    <w:rsid w:val="00F47897"/>
    <w:rsid w:val="00F47949"/>
    <w:rsid w:val="00F47BD2"/>
    <w:rsid w:val="00F50013"/>
    <w:rsid w:val="00F50113"/>
    <w:rsid w:val="00F50A25"/>
    <w:rsid w:val="00F5186C"/>
    <w:rsid w:val="00F51994"/>
    <w:rsid w:val="00F519A9"/>
    <w:rsid w:val="00F52914"/>
    <w:rsid w:val="00F52A0C"/>
    <w:rsid w:val="00F52ABA"/>
    <w:rsid w:val="00F536A6"/>
    <w:rsid w:val="00F54D56"/>
    <w:rsid w:val="00F54F86"/>
    <w:rsid w:val="00F5509C"/>
    <w:rsid w:val="00F5529F"/>
    <w:rsid w:val="00F56B2C"/>
    <w:rsid w:val="00F57900"/>
    <w:rsid w:val="00F57D97"/>
    <w:rsid w:val="00F60143"/>
    <w:rsid w:val="00F6067A"/>
    <w:rsid w:val="00F614D6"/>
    <w:rsid w:val="00F61E51"/>
    <w:rsid w:val="00F623E6"/>
    <w:rsid w:val="00F6243A"/>
    <w:rsid w:val="00F626AD"/>
    <w:rsid w:val="00F62FAF"/>
    <w:rsid w:val="00F631E0"/>
    <w:rsid w:val="00F64D4B"/>
    <w:rsid w:val="00F65231"/>
    <w:rsid w:val="00F6594D"/>
    <w:rsid w:val="00F65CE0"/>
    <w:rsid w:val="00F666EE"/>
    <w:rsid w:val="00F667C4"/>
    <w:rsid w:val="00F67866"/>
    <w:rsid w:val="00F67A29"/>
    <w:rsid w:val="00F67F70"/>
    <w:rsid w:val="00F70271"/>
    <w:rsid w:val="00F7096D"/>
    <w:rsid w:val="00F70E68"/>
    <w:rsid w:val="00F71B98"/>
    <w:rsid w:val="00F72B17"/>
    <w:rsid w:val="00F72DA0"/>
    <w:rsid w:val="00F73035"/>
    <w:rsid w:val="00F73162"/>
    <w:rsid w:val="00F7326B"/>
    <w:rsid w:val="00F735EB"/>
    <w:rsid w:val="00F73D84"/>
    <w:rsid w:val="00F7454E"/>
    <w:rsid w:val="00F74A23"/>
    <w:rsid w:val="00F750DF"/>
    <w:rsid w:val="00F7567D"/>
    <w:rsid w:val="00F75A70"/>
    <w:rsid w:val="00F76569"/>
    <w:rsid w:val="00F765BE"/>
    <w:rsid w:val="00F76EB4"/>
    <w:rsid w:val="00F76FE0"/>
    <w:rsid w:val="00F770E4"/>
    <w:rsid w:val="00F776DD"/>
    <w:rsid w:val="00F779CC"/>
    <w:rsid w:val="00F77CA9"/>
    <w:rsid w:val="00F804A1"/>
    <w:rsid w:val="00F815EF"/>
    <w:rsid w:val="00F815FD"/>
    <w:rsid w:val="00F81A54"/>
    <w:rsid w:val="00F823D8"/>
    <w:rsid w:val="00F82408"/>
    <w:rsid w:val="00F82CC3"/>
    <w:rsid w:val="00F82FB7"/>
    <w:rsid w:val="00F83284"/>
    <w:rsid w:val="00F835FD"/>
    <w:rsid w:val="00F838D3"/>
    <w:rsid w:val="00F83CDE"/>
    <w:rsid w:val="00F85352"/>
    <w:rsid w:val="00F85955"/>
    <w:rsid w:val="00F85AF1"/>
    <w:rsid w:val="00F85C7B"/>
    <w:rsid w:val="00F85EC3"/>
    <w:rsid w:val="00F866CC"/>
    <w:rsid w:val="00F86FAF"/>
    <w:rsid w:val="00F87D90"/>
    <w:rsid w:val="00F906C0"/>
    <w:rsid w:val="00F90CE8"/>
    <w:rsid w:val="00F919F5"/>
    <w:rsid w:val="00F91BD1"/>
    <w:rsid w:val="00F9258F"/>
    <w:rsid w:val="00F92652"/>
    <w:rsid w:val="00F9277F"/>
    <w:rsid w:val="00F93A30"/>
    <w:rsid w:val="00F93B15"/>
    <w:rsid w:val="00F93DF2"/>
    <w:rsid w:val="00F97194"/>
    <w:rsid w:val="00FA017D"/>
    <w:rsid w:val="00FA053A"/>
    <w:rsid w:val="00FA1B32"/>
    <w:rsid w:val="00FA1FF2"/>
    <w:rsid w:val="00FA259E"/>
    <w:rsid w:val="00FA2829"/>
    <w:rsid w:val="00FA2B0C"/>
    <w:rsid w:val="00FA3979"/>
    <w:rsid w:val="00FA49F3"/>
    <w:rsid w:val="00FA4C46"/>
    <w:rsid w:val="00FA53A7"/>
    <w:rsid w:val="00FA6892"/>
    <w:rsid w:val="00FA6F32"/>
    <w:rsid w:val="00FA724B"/>
    <w:rsid w:val="00FB0E0F"/>
    <w:rsid w:val="00FB157B"/>
    <w:rsid w:val="00FB170B"/>
    <w:rsid w:val="00FB1BD5"/>
    <w:rsid w:val="00FB2D07"/>
    <w:rsid w:val="00FB3AFD"/>
    <w:rsid w:val="00FB43B4"/>
    <w:rsid w:val="00FB4C5C"/>
    <w:rsid w:val="00FB4FBD"/>
    <w:rsid w:val="00FB4FEA"/>
    <w:rsid w:val="00FB545F"/>
    <w:rsid w:val="00FB5FA3"/>
    <w:rsid w:val="00FB686F"/>
    <w:rsid w:val="00FB6AA4"/>
    <w:rsid w:val="00FB74A2"/>
    <w:rsid w:val="00FB760D"/>
    <w:rsid w:val="00FC1912"/>
    <w:rsid w:val="00FC2F13"/>
    <w:rsid w:val="00FC2FA4"/>
    <w:rsid w:val="00FC3639"/>
    <w:rsid w:val="00FC3C53"/>
    <w:rsid w:val="00FC4904"/>
    <w:rsid w:val="00FC4F7A"/>
    <w:rsid w:val="00FC5464"/>
    <w:rsid w:val="00FC553A"/>
    <w:rsid w:val="00FC5C32"/>
    <w:rsid w:val="00FC6262"/>
    <w:rsid w:val="00FC700C"/>
    <w:rsid w:val="00FC7119"/>
    <w:rsid w:val="00FC7AC8"/>
    <w:rsid w:val="00FD04B3"/>
    <w:rsid w:val="00FD0A09"/>
    <w:rsid w:val="00FD0D1A"/>
    <w:rsid w:val="00FD0FA1"/>
    <w:rsid w:val="00FD1479"/>
    <w:rsid w:val="00FD1B09"/>
    <w:rsid w:val="00FD1C76"/>
    <w:rsid w:val="00FD20A1"/>
    <w:rsid w:val="00FD31C2"/>
    <w:rsid w:val="00FD340E"/>
    <w:rsid w:val="00FD452A"/>
    <w:rsid w:val="00FD4E5E"/>
    <w:rsid w:val="00FD585B"/>
    <w:rsid w:val="00FD661D"/>
    <w:rsid w:val="00FD6A71"/>
    <w:rsid w:val="00FD6E45"/>
    <w:rsid w:val="00FD7165"/>
    <w:rsid w:val="00FD7578"/>
    <w:rsid w:val="00FD7831"/>
    <w:rsid w:val="00FD7B3A"/>
    <w:rsid w:val="00FD7E88"/>
    <w:rsid w:val="00FE074B"/>
    <w:rsid w:val="00FE0C29"/>
    <w:rsid w:val="00FE0E08"/>
    <w:rsid w:val="00FE123F"/>
    <w:rsid w:val="00FE1870"/>
    <w:rsid w:val="00FE1978"/>
    <w:rsid w:val="00FE1C12"/>
    <w:rsid w:val="00FE210E"/>
    <w:rsid w:val="00FE2134"/>
    <w:rsid w:val="00FE3541"/>
    <w:rsid w:val="00FE362F"/>
    <w:rsid w:val="00FE375A"/>
    <w:rsid w:val="00FE44CC"/>
    <w:rsid w:val="00FE46F5"/>
    <w:rsid w:val="00FE5795"/>
    <w:rsid w:val="00FE64EC"/>
    <w:rsid w:val="00FE6C8B"/>
    <w:rsid w:val="00FE7037"/>
    <w:rsid w:val="00FE7F1E"/>
    <w:rsid w:val="00FF1613"/>
    <w:rsid w:val="00FF1C13"/>
    <w:rsid w:val="00FF2112"/>
    <w:rsid w:val="00FF2EAD"/>
    <w:rsid w:val="00FF3445"/>
    <w:rsid w:val="00FF6796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49703"/>
  <w15:chartTrackingRefBased/>
  <w15:docId w15:val="{A33C866B-39AD-4DF6-9A88-10880E1C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A0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1FFF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21FFF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1FFF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21FFF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21FFF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321FFF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321FFF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321FFF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321FF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1F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21F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21FF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21FF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21FFF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321FF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321FFF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321FF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321FFF"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34"/>
    <w:qFormat/>
    <w:rsid w:val="007259D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052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2F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2FE"/>
    <w:rPr>
      <w:sz w:val="18"/>
      <w:szCs w:val="18"/>
    </w:rPr>
  </w:style>
  <w:style w:type="character" w:styleId="a8">
    <w:name w:val="Hyperlink"/>
    <w:basedOn w:val="a0"/>
    <w:uiPriority w:val="99"/>
    <w:unhideWhenUsed/>
    <w:rsid w:val="006F2ED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F2ED3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00B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">
    <w:name w:val="font"/>
    <w:basedOn w:val="a0"/>
    <w:rsid w:val="00600B06"/>
  </w:style>
  <w:style w:type="character" w:customStyle="1" w:styleId="size">
    <w:name w:val="size"/>
    <w:basedOn w:val="a0"/>
    <w:rsid w:val="00600B06"/>
  </w:style>
  <w:style w:type="paragraph" w:styleId="aa">
    <w:name w:val="Normal (Web)"/>
    <w:basedOn w:val="a"/>
    <w:link w:val="ab"/>
    <w:uiPriority w:val="99"/>
    <w:semiHidden/>
    <w:unhideWhenUsed/>
    <w:rsid w:val="00600B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600B06"/>
    <w:rPr>
      <w:b/>
      <w:bCs/>
    </w:rPr>
  </w:style>
  <w:style w:type="paragraph" w:customStyle="1" w:styleId="te-preview-highlight">
    <w:name w:val="te-preview-highlight"/>
    <w:basedOn w:val="a"/>
    <w:rsid w:val="00600B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600B06"/>
    <w:rPr>
      <w:color w:val="800080"/>
      <w:u w:val="single"/>
    </w:rPr>
  </w:style>
  <w:style w:type="character" w:styleId="ae">
    <w:name w:val="Emphasis"/>
    <w:basedOn w:val="a0"/>
    <w:uiPriority w:val="20"/>
    <w:qFormat/>
    <w:rsid w:val="00600B0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00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00B0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00B06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600B06"/>
  </w:style>
  <w:style w:type="paragraph" w:customStyle="1" w:styleId="code-line">
    <w:name w:val="code-line"/>
    <w:basedOn w:val="a"/>
    <w:rsid w:val="00600B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string">
    <w:name w:val="hljs-string"/>
    <w:basedOn w:val="a0"/>
    <w:rsid w:val="00600B06"/>
  </w:style>
  <w:style w:type="character" w:customStyle="1" w:styleId="hljs-keyword">
    <w:name w:val="hljs-keyword"/>
    <w:basedOn w:val="a0"/>
    <w:rsid w:val="00600B06"/>
  </w:style>
  <w:style w:type="character" w:customStyle="1" w:styleId="hljs-number">
    <w:name w:val="hljs-number"/>
    <w:basedOn w:val="a0"/>
    <w:rsid w:val="00600B06"/>
  </w:style>
  <w:style w:type="character" w:customStyle="1" w:styleId="hljs-function">
    <w:name w:val="hljs-function"/>
    <w:basedOn w:val="a0"/>
    <w:rsid w:val="00600B06"/>
  </w:style>
  <w:style w:type="character" w:customStyle="1" w:styleId="hljs-title">
    <w:name w:val="hljs-title"/>
    <w:basedOn w:val="a0"/>
    <w:rsid w:val="00600B06"/>
  </w:style>
  <w:style w:type="character" w:customStyle="1" w:styleId="hljs-params">
    <w:name w:val="hljs-params"/>
    <w:basedOn w:val="a0"/>
    <w:rsid w:val="00600B06"/>
  </w:style>
  <w:style w:type="character" w:customStyle="1" w:styleId="hljs-class">
    <w:name w:val="hljs-class"/>
    <w:basedOn w:val="a0"/>
    <w:rsid w:val="00600B06"/>
  </w:style>
  <w:style w:type="paragraph" w:customStyle="1" w:styleId="text-xs">
    <w:name w:val="text-xs"/>
    <w:basedOn w:val="a"/>
    <w:rsid w:val="00093C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MDisplayEquation">
    <w:name w:val="AMDisplayEquation"/>
    <w:basedOn w:val="aa"/>
    <w:link w:val="AMDisplayEquation0"/>
    <w:rsid w:val="00032A0B"/>
    <w:pPr>
      <w:spacing w:before="0" w:beforeAutospacing="0" w:after="0" w:afterAutospacing="0"/>
    </w:pPr>
    <w:rPr>
      <w:rFonts w:cs="Segoe UI"/>
      <w:color w:val="3F3F3F"/>
      <w:szCs w:val="21"/>
    </w:rPr>
  </w:style>
  <w:style w:type="character" w:customStyle="1" w:styleId="ab">
    <w:name w:val="普通(网站) 字符"/>
    <w:basedOn w:val="a0"/>
    <w:link w:val="aa"/>
    <w:uiPriority w:val="99"/>
    <w:semiHidden/>
    <w:rsid w:val="00032A0B"/>
    <w:rPr>
      <w:rFonts w:ascii="宋体" w:eastAsia="宋体" w:hAnsi="宋体" w:cs="宋体"/>
      <w:kern w:val="0"/>
      <w:sz w:val="24"/>
      <w:szCs w:val="24"/>
    </w:rPr>
  </w:style>
  <w:style w:type="character" w:customStyle="1" w:styleId="AMDisplayEquation0">
    <w:name w:val="AMDisplayEquation 字符"/>
    <w:basedOn w:val="ab"/>
    <w:link w:val="AMDisplayEquation"/>
    <w:rsid w:val="00032A0B"/>
    <w:rPr>
      <w:rFonts w:ascii="宋体" w:eastAsia="宋体" w:hAnsi="宋体" w:cs="Segoe UI"/>
      <w:color w:val="3F3F3F"/>
      <w:kern w:val="0"/>
      <w:sz w:val="24"/>
      <w:szCs w:val="21"/>
    </w:rPr>
  </w:style>
  <w:style w:type="character" w:customStyle="1" w:styleId="hljs-type">
    <w:name w:val="hljs-type"/>
    <w:basedOn w:val="a0"/>
    <w:rsid w:val="00EC43BC"/>
  </w:style>
  <w:style w:type="character" w:customStyle="1" w:styleId="hljs-operator">
    <w:name w:val="hljs-operator"/>
    <w:basedOn w:val="a0"/>
    <w:rsid w:val="00EC43BC"/>
  </w:style>
  <w:style w:type="character" w:customStyle="1" w:styleId="code-block-headerlang">
    <w:name w:val="code-block-header__lang"/>
    <w:basedOn w:val="a0"/>
    <w:rsid w:val="00D75C54"/>
  </w:style>
  <w:style w:type="character" w:customStyle="1" w:styleId="code-block-headercopy">
    <w:name w:val="code-block-header__copy"/>
    <w:basedOn w:val="a0"/>
    <w:rsid w:val="00D75C54"/>
  </w:style>
  <w:style w:type="character" w:customStyle="1" w:styleId="hljs-variable">
    <w:name w:val="hljs-variable"/>
    <w:basedOn w:val="a0"/>
    <w:rsid w:val="00D75C54"/>
  </w:style>
  <w:style w:type="character" w:customStyle="1" w:styleId="hljs-literal">
    <w:name w:val="hljs-literal"/>
    <w:basedOn w:val="a0"/>
    <w:rsid w:val="00D75C54"/>
  </w:style>
  <w:style w:type="character" w:customStyle="1" w:styleId="hljs-builtin">
    <w:name w:val="hljs-built_in"/>
    <w:basedOn w:val="a0"/>
    <w:rsid w:val="00182E73"/>
  </w:style>
  <w:style w:type="character" w:customStyle="1" w:styleId="hljs-meta">
    <w:name w:val="hljs-meta"/>
    <w:basedOn w:val="a0"/>
    <w:rsid w:val="00182E73"/>
  </w:style>
  <w:style w:type="paragraph" w:customStyle="1" w:styleId="detailbox">
    <w:name w:val="detail_box"/>
    <w:basedOn w:val="a"/>
    <w:rsid w:val="000141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tailtext">
    <w:name w:val="detail_text"/>
    <w:basedOn w:val="a"/>
    <w:rsid w:val="000141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job-title">
    <w:name w:val="job-title"/>
    <w:basedOn w:val="a0"/>
    <w:rsid w:val="00014106"/>
  </w:style>
  <w:style w:type="character" w:customStyle="1" w:styleId="content3zukj">
    <w:name w:val="content__3zukj"/>
    <w:basedOn w:val="a0"/>
    <w:rsid w:val="00014106"/>
  </w:style>
  <w:style w:type="character" w:customStyle="1" w:styleId="hljs-attr">
    <w:name w:val="hljs-attr"/>
    <w:basedOn w:val="a0"/>
    <w:rsid w:val="00611C5C"/>
  </w:style>
  <w:style w:type="character" w:customStyle="1" w:styleId="katex-mathml">
    <w:name w:val="katex-mathml"/>
    <w:basedOn w:val="a0"/>
    <w:rsid w:val="00CD4D5F"/>
  </w:style>
  <w:style w:type="character" w:customStyle="1" w:styleId="mord">
    <w:name w:val="mord"/>
    <w:basedOn w:val="a0"/>
    <w:rsid w:val="00CD4D5F"/>
  </w:style>
  <w:style w:type="character" w:customStyle="1" w:styleId="hljs-attribute">
    <w:name w:val="hljs-attribute"/>
    <w:basedOn w:val="a0"/>
    <w:rsid w:val="00184E05"/>
  </w:style>
  <w:style w:type="character" w:customStyle="1" w:styleId="language-bash">
    <w:name w:val="language-bash"/>
    <w:basedOn w:val="a0"/>
    <w:rsid w:val="00184E05"/>
  </w:style>
  <w:style w:type="character" w:customStyle="1" w:styleId="ctn">
    <w:name w:val="ctn"/>
    <w:basedOn w:val="a0"/>
    <w:rsid w:val="003B7D60"/>
  </w:style>
  <w:style w:type="paragraph" w:customStyle="1" w:styleId="time-style">
    <w:name w:val="time-style"/>
    <w:basedOn w:val="a"/>
    <w:rsid w:val="003B7D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ext">
    <w:name w:val="text"/>
    <w:basedOn w:val="a0"/>
    <w:rsid w:val="003B7D60"/>
  </w:style>
  <w:style w:type="character" w:customStyle="1" w:styleId="11">
    <w:name w:val="日期1"/>
    <w:basedOn w:val="a0"/>
    <w:rsid w:val="003B7D60"/>
  </w:style>
  <w:style w:type="character" w:customStyle="1" w:styleId="views">
    <w:name w:val="views"/>
    <w:basedOn w:val="a0"/>
    <w:rsid w:val="003B7D60"/>
  </w:style>
  <w:style w:type="character" w:customStyle="1" w:styleId="ms-1">
    <w:name w:val="ms-1"/>
    <w:basedOn w:val="a0"/>
    <w:rsid w:val="00101CE5"/>
  </w:style>
  <w:style w:type="character" w:customStyle="1" w:styleId="text-primary">
    <w:name w:val="text-primary"/>
    <w:basedOn w:val="a0"/>
    <w:rsid w:val="00101CE5"/>
  </w:style>
  <w:style w:type="character" w:customStyle="1" w:styleId="hljs-selector-class">
    <w:name w:val="hljs-selector-class"/>
    <w:basedOn w:val="a0"/>
    <w:rsid w:val="00101CE5"/>
  </w:style>
  <w:style w:type="character" w:customStyle="1" w:styleId="hljs-constructor">
    <w:name w:val="hljs-constructor"/>
    <w:basedOn w:val="a0"/>
    <w:rsid w:val="00101CE5"/>
  </w:style>
  <w:style w:type="character" w:customStyle="1" w:styleId="hljs-module-access">
    <w:name w:val="hljs-module-access"/>
    <w:basedOn w:val="a0"/>
    <w:rsid w:val="00101CE5"/>
  </w:style>
  <w:style w:type="character" w:customStyle="1" w:styleId="hljs-module">
    <w:name w:val="hljs-module"/>
    <w:basedOn w:val="a0"/>
    <w:rsid w:val="00101CE5"/>
  </w:style>
  <w:style w:type="character" w:customStyle="1" w:styleId="hljs-identifier">
    <w:name w:val="hljs-identifier"/>
    <w:basedOn w:val="a0"/>
    <w:rsid w:val="00101CE5"/>
  </w:style>
  <w:style w:type="character" w:customStyle="1" w:styleId="hljs-selector-tag">
    <w:name w:val="hljs-selector-tag"/>
    <w:basedOn w:val="a0"/>
    <w:rsid w:val="00101CE5"/>
  </w:style>
  <w:style w:type="character" w:customStyle="1" w:styleId="hljs-subst">
    <w:name w:val="hljs-subst"/>
    <w:basedOn w:val="a0"/>
    <w:rsid w:val="000339BB"/>
  </w:style>
  <w:style w:type="character" w:customStyle="1" w:styleId="lake-preview-codeblock-content">
    <w:name w:val="lake-preview-codeblock-content"/>
    <w:basedOn w:val="a0"/>
    <w:rsid w:val="001F0F7E"/>
  </w:style>
  <w:style w:type="character" w:customStyle="1" w:styleId="mod-overviewkeyword">
    <w:name w:val="mod-overview__keyword"/>
    <w:basedOn w:val="a0"/>
    <w:rsid w:val="004C2FAB"/>
  </w:style>
  <w:style w:type="character" w:customStyle="1" w:styleId="is-m-hidden">
    <w:name w:val="is-m-hidden"/>
    <w:basedOn w:val="a0"/>
    <w:rsid w:val="004C2FAB"/>
  </w:style>
  <w:style w:type="character" w:customStyle="1" w:styleId="token">
    <w:name w:val="token"/>
    <w:basedOn w:val="a0"/>
    <w:rsid w:val="004C2FAB"/>
  </w:style>
  <w:style w:type="character" w:customStyle="1" w:styleId="article-info-time">
    <w:name w:val="article-info-time"/>
    <w:basedOn w:val="a0"/>
    <w:rsid w:val="00221810"/>
  </w:style>
  <w:style w:type="character" w:customStyle="1" w:styleId="article-info-read">
    <w:name w:val="article-info-read"/>
    <w:basedOn w:val="a0"/>
    <w:rsid w:val="00221810"/>
  </w:style>
  <w:style w:type="character" w:customStyle="1" w:styleId="personal-ip-text">
    <w:name w:val="personal-ip-text"/>
    <w:basedOn w:val="a0"/>
    <w:rsid w:val="00221810"/>
  </w:style>
  <w:style w:type="character" w:customStyle="1" w:styleId="copyright-btn">
    <w:name w:val="copyright-btn"/>
    <w:basedOn w:val="a0"/>
    <w:rsid w:val="00221810"/>
  </w:style>
  <w:style w:type="character" w:customStyle="1" w:styleId="mopen">
    <w:name w:val="mopen"/>
    <w:basedOn w:val="a0"/>
    <w:rsid w:val="00576D28"/>
  </w:style>
  <w:style w:type="character" w:customStyle="1" w:styleId="mop">
    <w:name w:val="mop"/>
    <w:basedOn w:val="a0"/>
    <w:rsid w:val="00576D28"/>
  </w:style>
  <w:style w:type="character" w:customStyle="1" w:styleId="mclose">
    <w:name w:val="mclose"/>
    <w:basedOn w:val="a0"/>
    <w:rsid w:val="00576D28"/>
  </w:style>
  <w:style w:type="character" w:customStyle="1" w:styleId="hljs-section">
    <w:name w:val="hljs-section"/>
    <w:basedOn w:val="a0"/>
    <w:rsid w:val="00A86210"/>
  </w:style>
  <w:style w:type="character" w:customStyle="1" w:styleId="text-28px">
    <w:name w:val="text-[28px]"/>
    <w:basedOn w:val="a0"/>
    <w:rsid w:val="008F4C06"/>
  </w:style>
  <w:style w:type="character" w:customStyle="1" w:styleId="n-avatar">
    <w:name w:val="n-avatar"/>
    <w:basedOn w:val="a0"/>
    <w:rsid w:val="008F4C06"/>
  </w:style>
  <w:style w:type="character" w:customStyle="1" w:styleId="hljs-tag">
    <w:name w:val="hljs-tag"/>
    <w:basedOn w:val="a0"/>
    <w:rsid w:val="008F4C06"/>
  </w:style>
  <w:style w:type="character" w:customStyle="1" w:styleId="hljs-name">
    <w:name w:val="hljs-name"/>
    <w:basedOn w:val="a0"/>
    <w:rsid w:val="008F4C06"/>
  </w:style>
  <w:style w:type="character" w:customStyle="1" w:styleId="language-javascript">
    <w:name w:val="language-javascript"/>
    <w:basedOn w:val="a0"/>
    <w:rsid w:val="008F4C06"/>
  </w:style>
  <w:style w:type="character" w:customStyle="1" w:styleId="hljs-property">
    <w:name w:val="hljs-property"/>
    <w:basedOn w:val="a0"/>
    <w:rsid w:val="008F4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405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9536310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5475683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6641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88502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3101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8778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2311600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0164614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1334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7940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245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79490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543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2471758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7742506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08793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506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7853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0316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7686506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318401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00497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608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447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3889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4946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11046916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2539829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8850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1764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1700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5318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628522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2343796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97110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718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001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397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5207841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0711943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6601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8582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2339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466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0327543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2788385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04117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9925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2640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78908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26399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85730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32566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8061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386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2148583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8484262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99776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2057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107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380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3021486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043843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75014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7066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4610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12284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731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21787109">
              <w:marLeft w:val="0"/>
              <w:marRight w:val="0"/>
              <w:marTop w:val="100"/>
              <w:marBottom w:val="10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1081332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23813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988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443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8475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32724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491290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81334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0685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00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6045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211084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164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8829952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1825515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93285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4218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1132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0837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3460905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8348331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0534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6282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0011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8459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08645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47507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78889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23681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18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765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037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8738131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0788473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4808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2800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4174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8747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8069970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724328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65102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1922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3425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41073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64220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147294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87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257686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3784810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9851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9936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7455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2348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23581767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2132061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6363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8764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6262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6307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877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3447896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7091041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1490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2528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277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819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7748985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7995479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20977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555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808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7006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3368210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2996004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34021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4701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314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03155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5288031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5552560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1412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230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5716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43491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923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12427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0281749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60308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3837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8278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145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3698138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2275348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1807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5125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7017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0276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046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5297640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2426116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92699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537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9266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0422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3554682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4852929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53049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0651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5575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240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76090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33195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84177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5725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421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3124735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8824976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5035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745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0088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7732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2539449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6596366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103909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4141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8279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460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8568511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8743533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1537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3878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0113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66238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1165679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335266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837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985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9051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7224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754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0497073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8261890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52314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230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1443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8136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1188633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2233761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43417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4363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7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27324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679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576090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674137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1449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454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133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8155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4099535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8549922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96148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2882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185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6550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46585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1596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81071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0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2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144507">
                              <w:marLeft w:val="0"/>
                              <w:marRight w:val="0"/>
                              <w:marTop w:val="15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4913457">
                      <w:blockQuote w:val="1"/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single" w:sz="24" w:space="11" w:color="3A3E41"/>
                        <w:bottom w:val="none" w:sz="0" w:space="0" w:color="auto"/>
                        <w:right w:val="none" w:sz="0" w:space="0" w:color="auto"/>
                      </w:divBdr>
                    </w:div>
                    <w:div w:id="781803386">
                      <w:blockQuote w:val="1"/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single" w:sz="24" w:space="11" w:color="3A3E41"/>
                        <w:bottom w:val="none" w:sz="0" w:space="0" w:color="auto"/>
                        <w:right w:val="none" w:sz="0" w:space="0" w:color="auto"/>
                      </w:divBdr>
                    </w:div>
                    <w:div w:id="1983388418">
                      <w:blockQuote w:val="1"/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single" w:sz="24" w:space="11" w:color="3A3E41"/>
                        <w:bottom w:val="none" w:sz="0" w:space="0" w:color="auto"/>
                        <w:right w:val="none" w:sz="0" w:space="0" w:color="auto"/>
                      </w:divBdr>
                    </w:div>
                    <w:div w:id="32782870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105712">
                              <w:marLeft w:val="0"/>
                              <w:marRight w:val="0"/>
                              <w:marTop w:val="15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192736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373C3E"/>
                            <w:left w:val="single" w:sz="6" w:space="6" w:color="373C3E"/>
                            <w:bottom w:val="single" w:sz="6" w:space="5" w:color="373C3E"/>
                            <w:right w:val="single" w:sz="6" w:space="6" w:color="373C3E"/>
                          </w:divBdr>
                          <w:divsChild>
                            <w:div w:id="153118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5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39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9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5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828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8653">
          <w:marLeft w:val="-90"/>
          <w:marRight w:val="-9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420">
              <w:marLeft w:val="90"/>
              <w:marRight w:val="9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802">
              <w:marLeft w:val="90"/>
              <w:marRight w:val="9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5005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8474750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7637059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95434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8234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315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6270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4605911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1257831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37984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3080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598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3492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44048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3789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6334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065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5554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6013625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</w:divsChild>
        </w:div>
      </w:divsChild>
    </w:div>
    <w:div w:id="2329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355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3413846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38415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57741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117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6506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7439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3774257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7574079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1586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21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2932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08575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3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548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682003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0445304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6193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8262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6528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033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0914124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3948935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9339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4311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9298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1547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9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738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383755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9019867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56402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3738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1203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493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1044638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4737501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85994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320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295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6646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201040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78777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26137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2048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84424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212973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71646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59880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13422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118444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138399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9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606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1611800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0638493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84671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495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5264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338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2231387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6956691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58165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4120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12113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61173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000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3742125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0535381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0012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7315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0607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9937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2532642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0065704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99779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474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55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4125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0269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170620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199933892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5064305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93570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8516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8371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9484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2409518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9450182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04694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935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7534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8360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462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9648354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154625942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3291947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3458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3129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1157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56632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7055673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810276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7771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823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451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4986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436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238888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1800039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6971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1917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9296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03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1791635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2439573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3095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6252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4153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81287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5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764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6625566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0058801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3212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8145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048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5752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0609291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6696174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563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9493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7035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88926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3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657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1990115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6108282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54372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192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6134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7088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9295471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2197152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21577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658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4750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48963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076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8649217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9308571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3051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5486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672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425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8216726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3340795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767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373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3583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80415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176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7827609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8556813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1752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6156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6502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113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6053772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0835872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6773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258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9750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4753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94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3669885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9421608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6758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6010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3925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509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3211679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4174094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1369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4029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15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23546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2617994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0222437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3112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2960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766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71219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4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313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4884361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4999655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9309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687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3496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8330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8913329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7933121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3874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6806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1977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1255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1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03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2880951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106626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9980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869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819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7527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3097789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4604337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36862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463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3779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46211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20686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3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171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8617568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4284488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93280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5326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5582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50894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5230944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6475838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5359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6525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887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0417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887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3422159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4134759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25658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1643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7937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68744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3640492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007618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90353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7106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980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81699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5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086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7972896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0253477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87966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303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7572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2057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5498046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9843738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10705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8848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7141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3013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9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62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4809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865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5974292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4760484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11675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363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12541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814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3873306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7100536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13686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4444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3606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73508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9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363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6484706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2256407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7637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453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3479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53632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0804192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1367965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02528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284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1130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9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410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3518073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5535068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63861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3957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1157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18477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6801948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5941625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23022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2749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308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36513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0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103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7783213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4577951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88695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710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299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8712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541037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3121928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9020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2160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7829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71653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8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351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3644754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0692531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1984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0605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8302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6539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0520816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9500194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38434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41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1412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86524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76430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733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87704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3995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1515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37836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83256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04297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380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0631901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6053806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47037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3258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9171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0608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7384931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9365519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92259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8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655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44978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904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6104164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7777614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9731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3620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9959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6172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6393949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3638198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7921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2882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4928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42283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55111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80539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2668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4394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516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265435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0732314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481786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965491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146390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249778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4302009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478451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1538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24302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147312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651435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001897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618897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9543151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509168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440644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7575983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783592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769374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0415874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151692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116034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262646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862675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281641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509965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758171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577040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1007554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50506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44763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6795467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069426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574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354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8096198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9298896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81823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082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5068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12289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4931460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1186875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55347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731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4053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4278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9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97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307443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541245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5794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223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1082748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4785719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36999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107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9127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036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43477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2121891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03187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163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5376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7254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1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083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8099259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4566987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7260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219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0954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9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05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5988047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5691002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28152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2515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6291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3167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199594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8024079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10950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2019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6406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486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9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83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7820833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6238807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70390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4491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4809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9513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4087793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9085714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85505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258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3097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38926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1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1300">
          <w:marLeft w:val="0"/>
          <w:marRight w:val="0"/>
          <w:marTop w:val="285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57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7647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0750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93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30" w:color="353A3C"/>
            <w:right w:val="none" w:sz="0" w:space="0" w:color="auto"/>
          </w:divBdr>
          <w:divsChild>
            <w:div w:id="1763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8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2255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9013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8969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0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9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0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35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051105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50373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516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9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3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2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6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9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7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156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060700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493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926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1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1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6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05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45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54957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02528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4167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8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8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6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3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883935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4572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4086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9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8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5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33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505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97366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61278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7669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2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1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5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8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4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996284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19488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196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68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4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7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7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3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65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3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56273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54725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1990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2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1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0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86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45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08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136358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8137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9049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87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7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1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7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49006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86051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543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94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9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5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2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83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45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540880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6411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2066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7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70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1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5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5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3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40606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31452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847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5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3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7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4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675657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75648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25449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04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5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75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9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50737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89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056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6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9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8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7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35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53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80617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9812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993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5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7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9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30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08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179403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96908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6092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0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03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1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6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2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33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01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235235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80565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2636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8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0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03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0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0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43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5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00862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8585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7311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9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8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1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3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14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77427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8689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9700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4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1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0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40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3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82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75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591177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7598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1751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3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1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6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06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14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14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39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18255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2137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56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4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1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67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93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1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802441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90660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440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8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2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25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0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7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39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90578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37419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7482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3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7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5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07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27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7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7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647798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01891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431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6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4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80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19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488941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5139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45806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13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7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46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057151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342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47117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16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41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99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1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911720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4387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3704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6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9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6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2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93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36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76618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800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72769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7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49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04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58184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57300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4793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3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8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695345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6828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995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2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8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6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8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02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716098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64193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42615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0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1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8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6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030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40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979604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5251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523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8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3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9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5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771638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31756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0409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2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5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9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29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2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64758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4982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4173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7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14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2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1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7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17875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66936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21507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4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8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5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7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5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42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47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59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039296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7528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3935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35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8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0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5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3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0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86278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50840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178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9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8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9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1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4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24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4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65489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63807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836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8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0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3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8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89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47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1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71649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5917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7750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8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5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7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94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71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791558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44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32617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2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97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0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9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10366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51252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95427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6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2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0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3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92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08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613571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380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0198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8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4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6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3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9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71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53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763856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198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8784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9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4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1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0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00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671406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469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2514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9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8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5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2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40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52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81923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3936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620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2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1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5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4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2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54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796109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6445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8668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2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7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07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47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48059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6627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883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1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3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6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07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281075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5299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062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9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4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8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5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19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7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34680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102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608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8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5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5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7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625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6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81116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54070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7930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1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8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0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37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48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93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904195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45857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930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6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1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46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85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65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69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00108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93135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8652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2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84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9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420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79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53509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0302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2176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03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3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8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34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89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794373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50458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8069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1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60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92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17405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30667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5389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1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2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7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61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943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12474">
          <w:marLeft w:val="0"/>
          <w:marRight w:val="0"/>
          <w:marTop w:val="15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2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6707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060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37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2966072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342920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03518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946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3758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731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0624635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2521432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460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6085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3573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6125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41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1359012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68436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07443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1907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348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1477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292146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5824842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38590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8524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5786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80219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990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9555437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13048647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3922323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49140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5362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8626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87107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2275975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7081436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26741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6266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7938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2826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8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453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2507757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4910689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98450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427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38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0600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303596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5636951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26548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316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2099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3240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31523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8837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049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6831235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226426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46331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18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4067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626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2274264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5875817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71385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6204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003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34944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30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9965664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6307448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1620464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7532828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0162225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2176695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428524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109028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7950255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4177514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736021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118031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4918703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0461026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581152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8994389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98345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060490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9555972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4214140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6770000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8566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8002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75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8651499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2408449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21262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744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3315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3994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9552301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742068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10136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206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338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3407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64215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5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581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7023814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9859336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2216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8769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0386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9484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5049524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21314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8365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3459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3956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8636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353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0855522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1630374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3934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553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905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77263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1634702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8997925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19341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2946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016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687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89971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9268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36748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447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1348958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5587500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1267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8988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5459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566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9304274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1415519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42385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649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4198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1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2822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6323283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85824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93686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5983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0433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3565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8393543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9813729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20072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9335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0842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06229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610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2161633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1860279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56991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5719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269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347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1994388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5055084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10209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2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3880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7785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509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1369885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6583740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38363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897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8540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9509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0889958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1430124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07294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5394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8282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2836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7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637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8423691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3081160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32554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8161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51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1084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9635177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7941972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5473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271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6631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0096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3909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128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46126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770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22480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9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25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91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658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2304869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3200254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98205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1060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447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1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611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2245116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867130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0072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502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8549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028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9096289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4248184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75773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4408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0247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8858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6224487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0466089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35057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692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5734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1643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6942116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1409359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868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627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5988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77847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6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209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7500293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0485257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52031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458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6349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23854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24973290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238126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12186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5195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3154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1013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183405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182053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6684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840656207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997540881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251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5494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5079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715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09440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8101960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00188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274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0384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158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7589246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1379811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70808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212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0070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3969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309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0268022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6855125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30826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4005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7237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570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0869612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5574100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136370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918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612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6011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53169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32122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68697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271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58098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43570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47039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237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2817246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184483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74178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7099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1884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04096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2662805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0711341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25374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449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5641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391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442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1482302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9381054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96932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5306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7198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248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7097141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7965060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6855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8450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1387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36571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3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244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91440450">
              <w:marLeft w:val="0"/>
              <w:marRight w:val="0"/>
              <w:marTop w:val="100"/>
              <w:marBottom w:val="10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780543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760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0564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074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9647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30589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349131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47969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1922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4707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89939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9525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6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495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6216821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3945720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2552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047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7707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8308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21565524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1077037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71737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1484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0265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607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8127208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2370549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04320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565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727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482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9231532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6412325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93195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6083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157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00069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6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111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351535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8872152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26593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8314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57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909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1271791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2806386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26244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105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4933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14646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6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203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4784986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1585760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81888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368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735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7698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1346533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1104842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61709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3186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676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4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949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5139593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1096443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7052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6746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6820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1540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8306439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78638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5819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187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2148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7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402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6224835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257500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97527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438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5112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6533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0546207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6593281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17611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0740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3725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2931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15580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3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542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2219217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1209916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75906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81202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2290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39406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2647940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3684507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70240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953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708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2774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45243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39909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03226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72078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55851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53075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2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1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3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1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8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309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0922862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0989341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4146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86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727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815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3732866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858833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71280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5927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3396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5200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4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463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123647041">
              <w:marLeft w:val="0"/>
              <w:marRight w:val="0"/>
              <w:marTop w:val="100"/>
              <w:marBottom w:val="10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82744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03535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2084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848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943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90533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84187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8924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3977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9165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671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88019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  <w:divsChild>
                                        <w:div w:id="124237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63B3D"/>
                                            <w:left w:val="single" w:sz="2" w:space="0" w:color="363B3D"/>
                                            <w:bottom w:val="single" w:sz="2" w:space="0" w:color="363B3D"/>
                                            <w:right w:val="single" w:sz="2" w:space="0" w:color="363B3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1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98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1654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569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380719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8155581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4769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9405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223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106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2508964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2140662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20007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062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098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69804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92041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03125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8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9929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6601069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1904310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5346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928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4846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4928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7171701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637110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64067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0455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1941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7440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1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434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6567950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4708078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105031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931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143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9116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5552051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2386164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1896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0351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245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9742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6604">
          <w:marLeft w:val="0"/>
          <w:marRight w:val="0"/>
          <w:marTop w:val="285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68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5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660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50368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4923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30" w:color="353A3C"/>
            <w:right w:val="none" w:sz="0" w:space="0" w:color="auto"/>
          </w:divBdr>
          <w:divsChild>
            <w:div w:id="701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87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81752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0911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1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8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2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6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432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311467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5143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867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85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8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46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67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98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6092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375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0047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3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5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2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26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1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221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74391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571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981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7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6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0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5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9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8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93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20522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08202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2107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9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8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2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67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6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7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503084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14852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1487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9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5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6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93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241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74926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39454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112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9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1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34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10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348772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45837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58569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5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9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7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9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23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049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774719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7779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114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69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5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71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82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137533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0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8001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5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1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03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60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588316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6427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3318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3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3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64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5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0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37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595740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41282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9152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16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9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86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60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4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711117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648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904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7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49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72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85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3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45854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247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6162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2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9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52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3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12158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08418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494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8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1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8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59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73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97957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1955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89749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1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25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2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8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5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61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94168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91089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563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4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8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8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66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45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30750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0100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1928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7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66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7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35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682256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2760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0167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3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3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7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8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09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595039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173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1855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1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6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16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5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511727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8481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1331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7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0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7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5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54006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1315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869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1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5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8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5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7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67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1337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69549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9587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7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7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57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91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468721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8228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1764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0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1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8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53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3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84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079956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63819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203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3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8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1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48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266093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96195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90244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0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6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4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2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84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825838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6410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203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4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4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06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94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90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493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01433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5838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2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8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4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57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684332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11872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4157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74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1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2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5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11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97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404274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13760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602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7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1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1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94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97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1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10241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6758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565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6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7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0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8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11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9434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4422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6890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0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1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0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6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8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3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29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167622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2651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9118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7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9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4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3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74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3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64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55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19517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6966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3333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15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2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8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96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56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53062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71372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556097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85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1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4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27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866315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4584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8138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5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2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7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7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18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89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60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572104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6818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5980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5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5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4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0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4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8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754578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16863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1028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4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1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0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35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78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96599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57327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553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7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4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2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52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0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1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92138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652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3878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9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0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9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3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1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4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877974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06872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8023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8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1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9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4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58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31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84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2598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91940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3245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9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54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38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48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9851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0849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8653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3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1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4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0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2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2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3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931087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81020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055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5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7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8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72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7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94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88078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1165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0524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5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5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7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8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1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851322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298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2732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4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8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2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7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24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18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8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31191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2313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7551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3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7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9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1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7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28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72518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36559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456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8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3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5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16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73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45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1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88728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52856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380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1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0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44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203451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99827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470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0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4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0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34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17297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85912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7970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4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5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2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1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76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48779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6116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1333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5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9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90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51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16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7358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4416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59881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3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9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5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6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29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975023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66297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6926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5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9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72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86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50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19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320830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25" w:color="363B3D"/>
                            <w:left w:val="single" w:sz="6" w:space="0" w:color="363B3D"/>
                            <w:bottom w:val="single" w:sz="6" w:space="11" w:color="363B3D"/>
                            <w:right w:val="single" w:sz="6" w:space="0" w:color="363B3D"/>
                          </w:divBdr>
                          <w:divsChild>
                            <w:div w:id="101726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270925">
                                  <w:marLeft w:val="630"/>
                                  <w:marRight w:val="3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1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0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4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8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8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67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02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62188">
          <w:marLeft w:val="0"/>
          <w:marRight w:val="0"/>
          <w:marTop w:val="15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72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396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79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31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303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89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411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0982615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1446384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7678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025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890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23173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1403530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5640332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67220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3189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9913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9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31" w:color="auto"/>
                    <w:bottom w:val="single" w:sz="6" w:space="0" w:color="E6E6E6"/>
                    <w:right w:val="none" w:sz="0" w:space="31" w:color="auto"/>
                  </w:divBdr>
                  <w:divsChild>
                    <w:div w:id="11126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1858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065108">
                  <w:marLeft w:val="0"/>
                  <w:marRight w:val="0"/>
                  <w:marTop w:val="10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623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7849">
                              <w:marLeft w:val="0"/>
                              <w:marRight w:val="0"/>
                              <w:marTop w:val="99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42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79396">
                                  <w:marLeft w:val="0"/>
                                  <w:marRight w:val="120"/>
                                  <w:marTop w:val="0"/>
                                  <w:marBottom w:val="435"/>
                                  <w:divBdr>
                                    <w:top w:val="single" w:sz="6" w:space="3" w:color="FFFFFF"/>
                                    <w:left w:val="single" w:sz="6" w:space="8" w:color="FFFFFF"/>
                                    <w:bottom w:val="single" w:sz="6" w:space="3" w:color="FFFFFF"/>
                                    <w:right w:val="single" w:sz="6" w:space="8" w:color="FFFFFF"/>
                                  </w:divBdr>
                                </w:div>
                                <w:div w:id="185021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42253">
                                      <w:marLeft w:val="0"/>
                                      <w:marRight w:val="120"/>
                                      <w:marTop w:val="0"/>
                                      <w:marBottom w:val="435"/>
                                      <w:divBdr>
                                        <w:top w:val="single" w:sz="6" w:space="3" w:color="FFFFFF"/>
                                        <w:left w:val="single" w:sz="6" w:space="8" w:color="FFFFFF"/>
                                        <w:bottom w:val="single" w:sz="6" w:space="3" w:color="FFFFFF"/>
                                        <w:right w:val="single" w:sz="6" w:space="8" w:color="FFFFF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26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14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1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7694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29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45890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91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33607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16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53327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694583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5212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116674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98987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10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5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76773">
                                      <w:marLeft w:val="0"/>
                                      <w:marRight w:val="45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3" w:color="auto"/>
                                        <w:right w:val="none" w:sz="0" w:space="0" w:color="auto"/>
                                      </w:divBdr>
                                      <w:divsChild>
                                        <w:div w:id="11489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7838859">
                                      <w:marLeft w:val="0"/>
                                      <w:marRight w:val="45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3" w:color="auto"/>
                                        <w:right w:val="none" w:sz="0" w:space="0" w:color="auto"/>
                                      </w:divBdr>
                                      <w:divsChild>
                                        <w:div w:id="152024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1340517">
                                      <w:marLeft w:val="0"/>
                                      <w:marRight w:val="45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3" w:color="auto"/>
                                        <w:right w:val="none" w:sz="0" w:space="0" w:color="auto"/>
                                      </w:divBdr>
                                      <w:divsChild>
                                        <w:div w:id="9558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371494">
                                      <w:marLeft w:val="0"/>
                                      <w:marRight w:val="45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3" w:color="auto"/>
                                        <w:right w:val="none" w:sz="0" w:space="0" w:color="auto"/>
                                      </w:divBdr>
                                      <w:divsChild>
                                        <w:div w:id="120987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547459">
                                      <w:marLeft w:val="0"/>
                                      <w:marRight w:val="45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3" w:color="auto"/>
                                        <w:right w:val="none" w:sz="0" w:space="0" w:color="auto"/>
                                      </w:divBdr>
                                      <w:divsChild>
                                        <w:div w:id="85665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401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3" w:color="auto"/>
                                        <w:right w:val="none" w:sz="0" w:space="0" w:color="auto"/>
                                      </w:divBdr>
                                      <w:divsChild>
                                        <w:div w:id="8087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5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5" w:color="auto"/>
                            <w:left w:val="none" w:sz="0" w:space="0" w:color="auto"/>
                            <w:bottom w:val="single" w:sz="6" w:space="15" w:color="D8D8D8"/>
                            <w:right w:val="none" w:sz="0" w:space="0" w:color="auto"/>
                          </w:divBdr>
                          <w:divsChild>
                            <w:div w:id="1681465709">
                              <w:marLeft w:val="0"/>
                              <w:marRight w:val="4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86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8" w:color="auto"/>
                            <w:left w:val="none" w:sz="0" w:space="0" w:color="auto"/>
                            <w:bottom w:val="single" w:sz="6" w:space="6" w:color="D8D8D8"/>
                            <w:right w:val="none" w:sz="0" w:space="0" w:color="auto"/>
                          </w:divBdr>
                          <w:divsChild>
                            <w:div w:id="1955552214">
                              <w:marLeft w:val="0"/>
                              <w:marRight w:val="25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05633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6618856">
                              <w:marLeft w:val="0"/>
                              <w:marRight w:val="25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55639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544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7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091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4591409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3768157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45503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758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1583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8188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6790962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2632045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61138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2884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9592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40607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4333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00169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686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0621557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4917364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0871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0452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7558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76193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4554264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0628141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62060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9649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1805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1333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4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15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3243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115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1669375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0756470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45730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9865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7515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0222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4773441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5148779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95712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229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567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88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6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1247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5196268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3655386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32628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7047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3090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391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2231205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2058019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99459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7382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9251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4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3997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5973936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3703679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19346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2024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7038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098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417863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0247731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93811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3209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8997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49626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188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9263183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7499721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42249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725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8257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045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5720628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1568768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10627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6858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4648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272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2105317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6643213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55368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9876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0592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94845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6415397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7303891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85947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6369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1375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25038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893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4846052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1398483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00639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8045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969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14710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1540402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9408004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80859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857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8758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32593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3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636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874880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7684243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32443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660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9104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7405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6962633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0785215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16661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0668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017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0523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8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382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0823015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6605464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2992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7524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6606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858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3955044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6295491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4465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989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7261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06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81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4693324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1695057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01453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7020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8255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8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553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7789104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1403780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45268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6783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775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6865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8101589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7731682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03786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9559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7405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3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54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8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0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1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774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9441100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492146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19387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5950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619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0178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24387342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0921937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5022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2154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0060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8533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17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0254793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1443425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118400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8336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3281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4696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6523581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9215052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7948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4110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8617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7591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8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206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6292315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1530154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24734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468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4377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0962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0211692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2685973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45980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3178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5038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4604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172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3280706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6992480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12339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989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2014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6356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5268417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2075021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74419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3699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9571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6074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11162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2521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66226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924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2395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2054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6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272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3088523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3712589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13178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1110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9989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9300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9531278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9361645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93487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850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1847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818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7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192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6005540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2004641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3828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8149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204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024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9130223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9505816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25335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651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086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7343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3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421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4493298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9766527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95221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838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3900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234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5165700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0936510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75297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2961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9162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85550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34216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2695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01144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08653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8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299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2229798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215392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48514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7885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1114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83412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6994341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0423284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84032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262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0591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62565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90650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813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87781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9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145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98242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9231656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31963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7581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8969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0685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2032454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5642127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94511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2865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9846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2373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3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400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2781334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6579976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24913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519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862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56649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9245609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5298953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08368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78900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2985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5929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27247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4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974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7908601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1058479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8600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5464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5047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888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6022531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3762510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8729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918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884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4248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1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2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1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3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5159">
                  <w:marLeft w:val="-8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6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5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4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50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734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3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8" w:color="363B3D"/>
            <w:right w:val="none" w:sz="0" w:space="0" w:color="auto"/>
          </w:divBdr>
          <w:divsChild>
            <w:div w:id="826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06390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180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1193201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3871425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3383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816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3508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710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092530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2020770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85080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0077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5408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6690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83024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93201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57188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09651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3429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7232924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</w:divsChild>
        </w:div>
      </w:divsChild>
    </w:div>
    <w:div w:id="17482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938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3442749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5103976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10510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510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3617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9684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5752311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4091653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9919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6275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569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8087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0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92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7583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711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2006604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8818340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41310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4415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5621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1028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5251340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4780617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862785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3601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6628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82450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211717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4448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534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30334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6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085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9664485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4929632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6446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37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3948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10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9764487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364650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100445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111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0792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3050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3722232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5411394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87076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171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8635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15968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2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550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5380969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3671732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4275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313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2733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96069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8126256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323261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1604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888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69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23917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9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547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4053291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370189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87342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3563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2243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3792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8818507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7928426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25579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8672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460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2366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4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773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903333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7778195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8145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527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9240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471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5085770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5312403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84811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9942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4999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8050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7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943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378922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8550001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909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7057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702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85315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8148747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1974369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61689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289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0782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9793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59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9498503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635784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98659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6179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2567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57540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7624581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0173069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28455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5476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031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73998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3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8942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584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7722055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0579732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8130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739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28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1299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5020372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8578324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8739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05037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4263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8389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04799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64902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255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2076478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605152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5185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3080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6203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08023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7564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41189801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5431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681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9234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3673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67326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88980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592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0184650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4938074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95463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4926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64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7838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7696233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3690258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41113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0153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2213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72110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88402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  <w:div w:id="48011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5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992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797132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8051917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60540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50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5881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8992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1313689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6843947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36410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0313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6673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7391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731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5086554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723209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94485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1566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8172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05272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0522004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2047252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84956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2181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16339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480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7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0763099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09046550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82002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9207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771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9779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21577979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7440791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53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5705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2682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11085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95613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1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69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9277704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23616311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79638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04753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520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71189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5841060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7923670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89062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9356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5457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7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913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9412556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58723216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8200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091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2992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85551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0407020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4065911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47530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026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3615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4601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3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72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06826260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0733727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02050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4524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424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56149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8446680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8590589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42147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5061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2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537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618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5454941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54186770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32776260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76073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6997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6799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364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3077621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61266944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65700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758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68348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1096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2443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6299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7745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6333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0528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6891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2569422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214009996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3333866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8599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1118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1137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12524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7132489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24380851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32639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684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064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11378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772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7666424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29904369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0928549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22640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4902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7464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64471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8838148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631272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33566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9086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5133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524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1640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1686390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31125133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3078200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23609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7890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121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7879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46716157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7118467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97141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642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0118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945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8606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360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7930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63775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9263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7592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64552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5108708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59273820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3050734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68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1545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07319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0117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2831164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0436198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373963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1567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1550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74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94761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32763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6720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98725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8974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00743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41462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12692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14403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4579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2202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6110865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210268221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8800014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41710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36969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7745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77930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48328033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8602524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5323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182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83993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27428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63033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733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21285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598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1306890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110306747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7756197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6879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6412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3529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0012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9722245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8593786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70573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0277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1034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42830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34494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44876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68258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0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191">
      <w:bodyDiv w:val="1"/>
      <w:marLeft w:val="0"/>
      <w:marRight w:val="0"/>
      <w:marTop w:val="0"/>
      <w:marBottom w:val="0"/>
      <w:divBdr>
        <w:top w:val="none" w:sz="0" w:space="0" w:color="736B5E"/>
        <w:left w:val="none" w:sz="0" w:space="0" w:color="736B5E"/>
        <w:bottom w:val="none" w:sz="0" w:space="0" w:color="736B5E"/>
        <w:right w:val="none" w:sz="0" w:space="0" w:color="736B5E"/>
      </w:divBdr>
      <w:divsChild>
        <w:div w:id="12125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7376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2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71925">
                          <w:marLeft w:val="0"/>
                          <w:marRight w:val="0"/>
                          <w:marTop w:val="60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89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153053">
                          <w:marLeft w:val="0"/>
                          <w:marRight w:val="0"/>
                          <w:marTop w:val="60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73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99840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29589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2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25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7848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5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54555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22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8360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82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7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04713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6184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1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2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70824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12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43062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1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48453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95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5827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5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5051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228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0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2859">
                                  <w:marLeft w:val="120"/>
                                  <w:marRight w:val="12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5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177512">
                                  <w:marLeft w:val="120"/>
                                  <w:marRight w:val="12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7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209084">
                                  <w:marLeft w:val="120"/>
                                  <w:marRight w:val="12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2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933819">
                                  <w:marLeft w:val="120"/>
                                  <w:marRight w:val="12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0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98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6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0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4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845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9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5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9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2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3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81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25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3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978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8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01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9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902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75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8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9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6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26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50728041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52451842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9687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86412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9077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0674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8423834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35415881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508405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1945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2018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043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18189464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90688921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279215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810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34509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1572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74217217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62280432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431394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3470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3832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58002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4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191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2859541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4142913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792549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78146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8860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6847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69010381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85989836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1734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795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7467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68243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37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93763751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2120673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036155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515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79247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49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3554249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32874651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05562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8376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6348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547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82480878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81784636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63268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26962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0239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432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6693823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817647257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1662153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21060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1667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7324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06306136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6114478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30075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050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23687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55584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11433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387875136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1122923970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146580732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587269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55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66870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07336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912856249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6326081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6877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67797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43529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18326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7182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287206473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453988098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73966831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92609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3309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3813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463867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38445431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18620924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743452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1463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44194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204945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572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452015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2141873114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059744673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626204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3563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90048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18685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74016241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791320945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909123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62183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51742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90997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56599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821432667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</w:div>
            <w:div w:id="1088161805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1939017824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270943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156652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26159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61768">
          <w:marLeft w:val="0"/>
          <w:marRight w:val="0"/>
          <w:marTop w:val="0"/>
          <w:marBottom w:val="0"/>
          <w:divBdr>
            <w:top w:val="single" w:sz="2" w:space="0" w:color="363B3D"/>
            <w:left w:val="single" w:sz="2" w:space="0" w:color="363B3D"/>
            <w:bottom w:val="single" w:sz="2" w:space="0" w:color="363B3D"/>
            <w:right w:val="single" w:sz="2" w:space="0" w:color="363B3D"/>
          </w:divBdr>
          <w:divsChild>
            <w:div w:id="1691643492">
              <w:marLeft w:val="0"/>
              <w:marRight w:val="0"/>
              <w:marTop w:val="0"/>
              <w:marBottom w:val="0"/>
              <w:divBdr>
                <w:top w:val="single" w:sz="2" w:space="0" w:color="363B3D"/>
                <w:left w:val="single" w:sz="2" w:space="0" w:color="363B3D"/>
                <w:bottom w:val="single" w:sz="2" w:space="0" w:color="363B3D"/>
                <w:right w:val="single" w:sz="2" w:space="0" w:color="363B3D"/>
              </w:divBdr>
              <w:divsChild>
                <w:div w:id="233130379">
                  <w:marLeft w:val="0"/>
                  <w:marRight w:val="0"/>
                  <w:marTop w:val="0"/>
                  <w:marBottom w:val="0"/>
                  <w:divBdr>
                    <w:top w:val="single" w:sz="2" w:space="0" w:color="363B3D"/>
                    <w:left w:val="single" w:sz="2" w:space="0" w:color="363B3D"/>
                    <w:bottom w:val="single" w:sz="2" w:space="0" w:color="363B3D"/>
                    <w:right w:val="single" w:sz="2" w:space="0" w:color="363B3D"/>
                  </w:divBdr>
                  <w:divsChild>
                    <w:div w:id="415832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63B3D"/>
                        <w:left w:val="single" w:sz="2" w:space="0" w:color="363B3D"/>
                        <w:bottom w:val="single" w:sz="2" w:space="0" w:color="363B3D"/>
                        <w:right w:val="single" w:sz="2" w:space="0" w:color="363B3D"/>
                      </w:divBdr>
                      <w:divsChild>
                        <w:div w:id="42724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63B3D"/>
                            <w:left w:val="single" w:sz="2" w:space="0" w:color="363B3D"/>
                            <w:bottom w:val="single" w:sz="2" w:space="0" w:color="363B3D"/>
                            <w:right w:val="single" w:sz="2" w:space="0" w:color="363B3D"/>
                          </w:divBdr>
                          <w:divsChild>
                            <w:div w:id="193339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63B3D"/>
                                <w:left w:val="single" w:sz="2" w:space="0" w:color="363B3D"/>
                                <w:bottom w:val="single" w:sz="2" w:space="0" w:color="363B3D"/>
                                <w:right w:val="single" w:sz="2" w:space="0" w:color="363B3D"/>
                              </w:divBdr>
                              <w:divsChild>
                                <w:div w:id="37901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63B3D"/>
                                    <w:left w:val="single" w:sz="2" w:space="0" w:color="363B3D"/>
                                    <w:bottom w:val="single" w:sz="2" w:space="0" w:color="363B3D"/>
                                    <w:right w:val="single" w:sz="2" w:space="0" w:color="363B3D"/>
                                  </w:divBdr>
                                  <w:divsChild>
                                    <w:div w:id="173129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93555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14027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  <w:div w:id="7859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63B3D"/>
                                        <w:left w:val="single" w:sz="2" w:space="0" w:color="363B3D"/>
                                        <w:bottom w:val="single" w:sz="2" w:space="0" w:color="363B3D"/>
                                        <w:right w:val="single" w:sz="2" w:space="0" w:color="363B3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s\Documents\&#33258;&#23450;&#20041;%20Office%20&#27169;&#26495;\&#22810;&#32423;&#26631;&#3906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17D4-6364-4132-AAE4-7D178B2FA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多级标题模板.dotx</Template>
  <TotalTime>5076</TotalTime>
  <Pages>24</Pages>
  <Words>1870</Words>
  <Characters>10663</Characters>
  <Application>Microsoft Office Word</Application>
  <DocSecurity>0</DocSecurity>
  <Lines>88</Lines>
  <Paragraphs>25</Paragraphs>
  <ScaleCrop>false</ScaleCrop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bnw</dc:creator>
  <cp:keywords/>
  <dc:description/>
  <cp:lastModifiedBy>雨腾 赵</cp:lastModifiedBy>
  <cp:revision>5307</cp:revision>
  <dcterms:created xsi:type="dcterms:W3CDTF">2024-10-07T08:46:00Z</dcterms:created>
  <dcterms:modified xsi:type="dcterms:W3CDTF">2024-10-24T08:09:00Z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